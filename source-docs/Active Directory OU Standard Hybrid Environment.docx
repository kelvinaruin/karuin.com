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3143A9" w14:textId="6C507D46" w:rsidR="00E30904" w:rsidRDefault="007B41C7" w:rsidP="00237C14">
      <w:pPr>
        <w:pStyle w:val="Heading1"/>
      </w:pPr>
      <w:bookmarkStart w:id="0" w:name="_Toc191281709"/>
      <w:r>
        <w:t>Acti</w:t>
      </w:r>
      <w:bookmarkStart w:id="1" w:name="_GoBack"/>
      <w:bookmarkEnd w:id="1"/>
      <w:r>
        <w:t xml:space="preserve">ve Directory </w:t>
      </w:r>
      <w:r w:rsidRPr="00237C14">
        <w:t>Standard</w:t>
      </w:r>
      <w:bookmarkEnd w:id="0"/>
    </w:p>
    <w:p w14:paraId="5D2DB770" w14:textId="77777777" w:rsidR="00B2727E" w:rsidRDefault="00B2727E" w:rsidP="00B2727E">
      <w:pPr>
        <w:pStyle w:val="Heading2"/>
      </w:pPr>
      <w:bookmarkStart w:id="2" w:name="_Toc191281710"/>
      <w:r w:rsidRPr="00B2727E">
        <w:t>Hybrid OU Structure</w:t>
      </w:r>
      <w:bookmarkEnd w:id="2"/>
      <w:r w:rsidRPr="00B2727E">
        <w:t xml:space="preserve"> </w:t>
      </w:r>
    </w:p>
    <w:p w14:paraId="3B26F116" w14:textId="2C851401" w:rsidR="00E30904" w:rsidRPr="00160A2A" w:rsidRDefault="00B2727E" w:rsidP="00B2727E">
      <w:r w:rsidRPr="00160A2A">
        <w:t xml:space="preserve">The following is a Hybrid environment OU </w:t>
      </w:r>
      <w:r w:rsidR="00F077B5" w:rsidRPr="00160A2A">
        <w:t>structure</w:t>
      </w:r>
      <w:r w:rsidRPr="00160A2A">
        <w:t xml:space="preserve"> meant to guide and standardize </w:t>
      </w:r>
      <w:r w:rsidR="00F077B5" w:rsidRPr="00160A2A">
        <w:t>all</w:t>
      </w:r>
      <w:r w:rsidR="00CF0FA7" w:rsidRPr="00160A2A">
        <w:t xml:space="preserve"> </w:t>
      </w:r>
      <w:r w:rsidR="00F821F8" w:rsidRPr="00160A2A">
        <w:t>clients’</w:t>
      </w:r>
      <w:r w:rsidR="00CF0FA7" w:rsidRPr="00160A2A">
        <w:t xml:space="preserve"> Active Directory OU structure to support Entra ID Connect and/or Entra ID Cloud Sync agents.</w:t>
      </w:r>
    </w:p>
    <w:p w14:paraId="3BC70FB1" w14:textId="76748833" w:rsidR="00CF0FA7" w:rsidRPr="00160A2A" w:rsidRDefault="00153842" w:rsidP="00B2727E">
      <w:r w:rsidRPr="00160A2A">
        <w:t>This structure will also work for a non-hybrid environment</w:t>
      </w:r>
      <w:r w:rsidR="00804A03" w:rsidRPr="00160A2A">
        <w:t xml:space="preserve"> </w:t>
      </w:r>
      <w:r w:rsidR="00F821F8" w:rsidRPr="00160A2A">
        <w:t xml:space="preserve">while </w:t>
      </w:r>
      <w:r w:rsidR="00804A03" w:rsidRPr="00160A2A">
        <w:t>preparing</w:t>
      </w:r>
      <w:r w:rsidRPr="00160A2A">
        <w:t xml:space="preserve"> the OU structure </w:t>
      </w:r>
      <w:r w:rsidR="00804A03" w:rsidRPr="00160A2A">
        <w:t>to be hybrid.</w:t>
      </w:r>
    </w:p>
    <w:p w14:paraId="56627F02" w14:textId="2F6BCDD8" w:rsidR="00DB10A8" w:rsidRPr="00160A2A" w:rsidRDefault="00DB10A8" w:rsidP="00B2727E">
      <w:r w:rsidRPr="00160A2A">
        <w:t xml:space="preserve">By </w:t>
      </w:r>
      <w:r w:rsidR="00B565FD" w:rsidRPr="00160A2A">
        <w:t>incorporating</w:t>
      </w:r>
      <w:r w:rsidRPr="00160A2A">
        <w:t xml:space="preserve"> this OU structure, we can standardize </w:t>
      </w:r>
      <w:r w:rsidR="00B565FD" w:rsidRPr="00160A2A">
        <w:t xml:space="preserve">the majority of </w:t>
      </w:r>
      <w:r w:rsidRPr="00160A2A">
        <w:t>onboarding and offboarding user account</w:t>
      </w:r>
      <w:r w:rsidR="00B565FD" w:rsidRPr="00160A2A">
        <w:t xml:space="preserve">s for hybrid environments.  </w:t>
      </w:r>
      <w:r w:rsidR="00E47061" w:rsidRPr="00160A2A">
        <w:t xml:space="preserve">We can also </w:t>
      </w:r>
      <w:r w:rsidR="0039603A" w:rsidRPr="00160A2A">
        <w:t>have every environment ready to be upgraded to Entra ID service</w:t>
      </w:r>
      <w:r w:rsidR="008A40FD" w:rsidRPr="00160A2A">
        <w:t>s.</w:t>
      </w:r>
    </w:p>
    <w:p w14:paraId="43FB4EFD" w14:textId="069406D4" w:rsidR="00804A03" w:rsidRDefault="00CF0AEF" w:rsidP="00CF0AEF">
      <w:pPr>
        <w:pStyle w:val="Heading3"/>
      </w:pPr>
      <w:bookmarkStart w:id="3" w:name="_Toc191281711"/>
      <w:r>
        <w:t>Fundamentals:</w:t>
      </w:r>
      <w:bookmarkEnd w:id="3"/>
    </w:p>
    <w:p w14:paraId="4EF4D01A" w14:textId="7E685611" w:rsidR="00CF0AEF" w:rsidRPr="00160A2A" w:rsidRDefault="00786B6D" w:rsidP="00786B6D">
      <w:pPr>
        <w:pStyle w:val="ListParagraph"/>
        <w:numPr>
          <w:ilvl w:val="0"/>
          <w:numId w:val="38"/>
        </w:numPr>
      </w:pPr>
      <w:r w:rsidRPr="00160A2A">
        <w:t>Entra ID Connect or Entra ID Cloud Sync</w:t>
      </w:r>
    </w:p>
    <w:p w14:paraId="359CE829" w14:textId="77777777" w:rsidR="0097205F" w:rsidRPr="00160A2A" w:rsidRDefault="00786B6D" w:rsidP="00786B6D">
      <w:pPr>
        <w:pStyle w:val="ListParagraph"/>
        <w:numPr>
          <w:ilvl w:val="1"/>
          <w:numId w:val="38"/>
        </w:numPr>
      </w:pPr>
      <w:r w:rsidRPr="00160A2A">
        <w:t xml:space="preserve">Best practicing standards is </w:t>
      </w:r>
      <w:r w:rsidR="0097205F" w:rsidRPr="00160A2A">
        <w:t>not to sync the entire forest and only target specific OU’s</w:t>
      </w:r>
    </w:p>
    <w:p w14:paraId="50C4A08B" w14:textId="77777777" w:rsidR="00287CAD" w:rsidRPr="00160A2A" w:rsidRDefault="00287CAD" w:rsidP="0097205F">
      <w:pPr>
        <w:pStyle w:val="ListParagraph"/>
        <w:numPr>
          <w:ilvl w:val="0"/>
          <w:numId w:val="38"/>
        </w:numPr>
      </w:pPr>
      <w:r w:rsidRPr="00160A2A">
        <w:t>M365/Entra ID Tenant</w:t>
      </w:r>
    </w:p>
    <w:p w14:paraId="61CF8375" w14:textId="77777777" w:rsidR="00287CAD" w:rsidRPr="00160A2A" w:rsidRDefault="00287CAD" w:rsidP="00287CAD">
      <w:pPr>
        <w:pStyle w:val="ListParagraph"/>
        <w:numPr>
          <w:ilvl w:val="1"/>
          <w:numId w:val="38"/>
        </w:numPr>
      </w:pPr>
      <w:r w:rsidRPr="00160A2A">
        <w:t>Not required but is why this document exists</w:t>
      </w:r>
    </w:p>
    <w:p w14:paraId="0E0AB5B2" w14:textId="77777777" w:rsidR="00AD2833" w:rsidRPr="00160A2A" w:rsidRDefault="00AD2833" w:rsidP="00287CAD">
      <w:pPr>
        <w:pStyle w:val="ListParagraph"/>
        <w:numPr>
          <w:ilvl w:val="0"/>
          <w:numId w:val="38"/>
        </w:numPr>
      </w:pPr>
      <w:r w:rsidRPr="00160A2A">
        <w:t>Active Directory Domain Services server</w:t>
      </w:r>
    </w:p>
    <w:p w14:paraId="58E8A389" w14:textId="26FC5E0C" w:rsidR="00786B6D" w:rsidRDefault="009F683D" w:rsidP="009F683D">
      <w:pPr>
        <w:pStyle w:val="Heading3"/>
      </w:pPr>
      <w:bookmarkStart w:id="4" w:name="_Toc191281712"/>
      <w:r>
        <w:t>Overview:</w:t>
      </w:r>
      <w:bookmarkEnd w:id="4"/>
      <w:r w:rsidR="0097205F">
        <w:t xml:space="preserve"> </w:t>
      </w:r>
    </w:p>
    <w:p w14:paraId="14F8A37F" w14:textId="3FE4D166" w:rsidR="009F683D" w:rsidRDefault="000820F9" w:rsidP="009F683D">
      <w:r w:rsidRPr="000820F9">
        <w:rPr>
          <w:noProof/>
        </w:rPr>
        <w:drawing>
          <wp:inline distT="0" distB="0" distL="0" distR="0" wp14:anchorId="48420F98" wp14:editId="5D4405C9">
            <wp:extent cx="1270490" cy="3457575"/>
            <wp:effectExtent l="190500" t="190500" r="196850" b="180975"/>
            <wp:docPr id="1000736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630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8298" cy="35060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2F52C6" w14:textId="77777777" w:rsidR="004F2BBC" w:rsidRDefault="009E613C" w:rsidP="00287CF5">
      <w:pPr>
        <w:pStyle w:val="Heading3"/>
      </w:pPr>
      <w:bookmarkStart w:id="5" w:name="_Toc191281713"/>
      <w:r>
        <w:lastRenderedPageBreak/>
        <w:t>Top</w:t>
      </w:r>
      <w:r w:rsidR="00287CF5" w:rsidRPr="00287CF5">
        <w:t>-Level OU Structure</w:t>
      </w:r>
      <w:r w:rsidR="004E1A11">
        <w:t>:</w:t>
      </w:r>
      <w:bookmarkEnd w:id="5"/>
    </w:p>
    <w:p w14:paraId="3060A6B6" w14:textId="425AEF5A" w:rsidR="00D322BC" w:rsidRPr="00D322BC" w:rsidRDefault="00D322BC" w:rsidP="00D322BC">
      <w:r w:rsidRPr="00D322BC">
        <w:rPr>
          <w:noProof/>
        </w:rPr>
        <w:drawing>
          <wp:inline distT="0" distB="0" distL="0" distR="0" wp14:anchorId="359D1A7A" wp14:editId="162B8E9E">
            <wp:extent cx="1504950" cy="1706594"/>
            <wp:effectExtent l="190500" t="190500" r="190500" b="198755"/>
            <wp:docPr id="1966664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6442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5711" cy="17187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693D73" w14:textId="601A2416" w:rsidR="00237C14" w:rsidRPr="00160A2A" w:rsidRDefault="004F2BBC" w:rsidP="004F2BBC">
      <w:r w:rsidRPr="00160A2A">
        <w:t xml:space="preserve">The following </w:t>
      </w:r>
      <w:r w:rsidR="007D47EA" w:rsidRPr="00160A2A">
        <w:t>top-level OU structure is mandatory for all environments.</w:t>
      </w:r>
    </w:p>
    <w:p w14:paraId="2D57CA63" w14:textId="7B2D4FCD" w:rsidR="004E1A11" w:rsidRPr="00160A2A" w:rsidRDefault="004E1A11" w:rsidP="004E1A11">
      <w:pPr>
        <w:pStyle w:val="ListParagraph"/>
        <w:numPr>
          <w:ilvl w:val="0"/>
          <w:numId w:val="39"/>
        </w:numPr>
      </w:pPr>
      <w:r w:rsidRPr="00160A2A">
        <w:t>Create a new parent OU using a naming standard of your choice:</w:t>
      </w:r>
    </w:p>
    <w:p w14:paraId="12D6F6AB" w14:textId="36CA80AE" w:rsidR="004E1A11" w:rsidRPr="00160A2A" w:rsidRDefault="004E1A11" w:rsidP="004E1A11">
      <w:pPr>
        <w:pStyle w:val="ListParagraph"/>
        <w:numPr>
          <w:ilvl w:val="1"/>
          <w:numId w:val="39"/>
        </w:numPr>
      </w:pPr>
      <w:r w:rsidRPr="00160A2A">
        <w:t>Company Name</w:t>
      </w:r>
    </w:p>
    <w:p w14:paraId="43603EAB" w14:textId="5582D5B4" w:rsidR="004E1A11" w:rsidRPr="00160A2A" w:rsidRDefault="004E1A11" w:rsidP="00AE570C">
      <w:pPr>
        <w:pStyle w:val="ListParagraph"/>
        <w:numPr>
          <w:ilvl w:val="1"/>
          <w:numId w:val="39"/>
        </w:numPr>
      </w:pPr>
      <w:r w:rsidRPr="00160A2A">
        <w:t>Company Acronym</w:t>
      </w:r>
    </w:p>
    <w:p w14:paraId="07F92BB0" w14:textId="629D007F" w:rsidR="00AE570C" w:rsidRPr="00160A2A" w:rsidRDefault="00AE570C" w:rsidP="00AE570C">
      <w:pPr>
        <w:pStyle w:val="ListParagraph"/>
        <w:numPr>
          <w:ilvl w:val="0"/>
          <w:numId w:val="39"/>
        </w:numPr>
      </w:pPr>
      <w:r w:rsidRPr="00160A2A">
        <w:t>Add a description of the OU as:</w:t>
      </w:r>
    </w:p>
    <w:p w14:paraId="0C996A23" w14:textId="1F43FA7B" w:rsidR="00AE570C" w:rsidRPr="00160A2A" w:rsidRDefault="00AE570C" w:rsidP="00AE570C">
      <w:pPr>
        <w:pStyle w:val="ListParagraph"/>
        <w:numPr>
          <w:ilvl w:val="1"/>
          <w:numId w:val="39"/>
        </w:numPr>
      </w:pPr>
      <w:r w:rsidRPr="00160A2A">
        <w:t>Partially synchronized with Entra ID</w:t>
      </w:r>
    </w:p>
    <w:p w14:paraId="596E2C45" w14:textId="77777777" w:rsidR="004F2BBC" w:rsidRDefault="009E613C" w:rsidP="009E613C">
      <w:pPr>
        <w:pStyle w:val="Heading3"/>
      </w:pPr>
      <w:bookmarkStart w:id="6" w:name="_Toc191281714"/>
      <w:r w:rsidRPr="00287CF5">
        <w:t>First-Level OU Structure</w:t>
      </w:r>
      <w:r>
        <w:t>:</w:t>
      </w:r>
      <w:bookmarkEnd w:id="6"/>
    </w:p>
    <w:p w14:paraId="016C7C99" w14:textId="2AC6A30B" w:rsidR="00982536" w:rsidRPr="00982536" w:rsidRDefault="00FC7BE6" w:rsidP="00982536">
      <w:r w:rsidRPr="00FC7BE6">
        <w:rPr>
          <w:noProof/>
        </w:rPr>
        <w:drawing>
          <wp:inline distT="0" distB="0" distL="0" distR="0" wp14:anchorId="2169ACB9" wp14:editId="26487175">
            <wp:extent cx="1485900" cy="1575955"/>
            <wp:effectExtent l="190500" t="190500" r="190500" b="196215"/>
            <wp:docPr id="44518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8144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9453" cy="15797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F9231E" w14:textId="65E73722" w:rsidR="009E613C" w:rsidRPr="00160A2A" w:rsidRDefault="004F2BBC" w:rsidP="004F2BBC">
      <w:r w:rsidRPr="00160A2A">
        <w:t>The following first-level OU structure is mandatory for all environments.</w:t>
      </w:r>
    </w:p>
    <w:p w14:paraId="6451989B" w14:textId="0765700F" w:rsidR="00B83DAE" w:rsidRPr="00160A2A" w:rsidRDefault="00B83DAE" w:rsidP="009E613C">
      <w:pPr>
        <w:pStyle w:val="ListParagraph"/>
        <w:numPr>
          <w:ilvl w:val="0"/>
          <w:numId w:val="40"/>
        </w:numPr>
      </w:pPr>
      <w:r w:rsidRPr="00160A2A">
        <w:t>Create the following first-level additional OUs</w:t>
      </w:r>
    </w:p>
    <w:p w14:paraId="5DF27E53" w14:textId="427B4200" w:rsidR="00B83DAE" w:rsidRPr="00160A2A" w:rsidRDefault="0079150C" w:rsidP="009E613C">
      <w:pPr>
        <w:pStyle w:val="ListParagraph"/>
        <w:numPr>
          <w:ilvl w:val="1"/>
          <w:numId w:val="40"/>
        </w:numPr>
      </w:pPr>
      <w:r>
        <w:t>OU=XXX, OU=</w:t>
      </w:r>
      <w:r w:rsidR="000564F7" w:rsidRPr="00160A2A">
        <w:t>AVD Hosts</w:t>
      </w:r>
    </w:p>
    <w:p w14:paraId="5D7934F4" w14:textId="4D11E1D0" w:rsidR="000564F7" w:rsidRPr="00160A2A" w:rsidRDefault="000564F7" w:rsidP="009E613C">
      <w:pPr>
        <w:pStyle w:val="ListParagraph"/>
        <w:numPr>
          <w:ilvl w:val="2"/>
          <w:numId w:val="40"/>
        </w:numPr>
      </w:pPr>
      <w:r w:rsidRPr="00160A2A">
        <w:t xml:space="preserve">This will be used for AVD Hosts as the destination target for AVD Pools configured in ICM.  </w:t>
      </w:r>
    </w:p>
    <w:p w14:paraId="1A139792" w14:textId="3ADB5E2C" w:rsidR="00301702" w:rsidRPr="00160A2A" w:rsidRDefault="00DF3F21" w:rsidP="00301702">
      <w:pPr>
        <w:pStyle w:val="ListParagraph"/>
        <w:numPr>
          <w:ilvl w:val="2"/>
          <w:numId w:val="40"/>
        </w:numPr>
      </w:pPr>
      <w:r w:rsidRPr="00160A2A">
        <w:t>This can also be used for RDS Farms instead</w:t>
      </w:r>
    </w:p>
    <w:p w14:paraId="60BC3CC0" w14:textId="777E143D" w:rsidR="00DF3F21" w:rsidRPr="00160A2A" w:rsidRDefault="00DF3F21" w:rsidP="00301702">
      <w:pPr>
        <w:pStyle w:val="ListParagraph"/>
        <w:numPr>
          <w:ilvl w:val="2"/>
          <w:numId w:val="40"/>
        </w:numPr>
      </w:pPr>
      <w:r w:rsidRPr="00160A2A">
        <w:t>Duplicate this if you have both</w:t>
      </w:r>
      <w:r w:rsidR="00BD288C" w:rsidRPr="00160A2A">
        <w:t xml:space="preserve"> AVD and RDS in your environment</w:t>
      </w:r>
    </w:p>
    <w:p w14:paraId="3234871B" w14:textId="77777777" w:rsidR="00E77A7B" w:rsidRPr="00160A2A" w:rsidRDefault="00E77A7B" w:rsidP="00E77A7B">
      <w:pPr>
        <w:pStyle w:val="ListParagraph"/>
        <w:numPr>
          <w:ilvl w:val="2"/>
          <w:numId w:val="40"/>
        </w:numPr>
      </w:pPr>
      <w:r w:rsidRPr="00160A2A">
        <w:t>This description will incorporate</w:t>
      </w:r>
    </w:p>
    <w:p w14:paraId="798659EB" w14:textId="36C48E62" w:rsidR="00E77A7B" w:rsidRPr="00160A2A" w:rsidRDefault="00E77A7B" w:rsidP="00E77A7B">
      <w:pPr>
        <w:pStyle w:val="ListParagraph"/>
        <w:numPr>
          <w:ilvl w:val="3"/>
          <w:numId w:val="40"/>
        </w:numPr>
      </w:pPr>
      <w:r w:rsidRPr="00160A2A">
        <w:t>Synchronized with Entra ID</w:t>
      </w:r>
    </w:p>
    <w:p w14:paraId="66D7D58D" w14:textId="47B6EEF7" w:rsidR="00034763" w:rsidRPr="00505A5A" w:rsidRDefault="00F826BE" w:rsidP="00505A5A">
      <w:pPr>
        <w:pStyle w:val="ListParagraph"/>
        <w:numPr>
          <w:ilvl w:val="1"/>
          <w:numId w:val="40"/>
        </w:numPr>
        <w:spacing w:line="259" w:lineRule="auto"/>
      </w:pPr>
      <w:r w:rsidRPr="00505A5A">
        <w:rPr>
          <w:sz w:val="20"/>
          <w:szCs w:val="20"/>
        </w:rPr>
        <w:br w:type="page"/>
      </w:r>
      <w:r w:rsidR="0079150C">
        <w:lastRenderedPageBreak/>
        <w:t>OU=XXX, OU=</w:t>
      </w:r>
      <w:r w:rsidR="00034763" w:rsidRPr="00505A5A">
        <w:t>Contacts</w:t>
      </w:r>
    </w:p>
    <w:p w14:paraId="2B875106" w14:textId="3B434ECD" w:rsidR="00034763" w:rsidRPr="00505A5A" w:rsidRDefault="00034763" w:rsidP="00034763">
      <w:pPr>
        <w:pStyle w:val="ListParagraph"/>
        <w:numPr>
          <w:ilvl w:val="2"/>
          <w:numId w:val="40"/>
        </w:numPr>
      </w:pPr>
      <w:r w:rsidRPr="00505A5A">
        <w:t>This will be used for all synchronized contacts</w:t>
      </w:r>
    </w:p>
    <w:p w14:paraId="3CC5F701" w14:textId="77777777" w:rsidR="00034763" w:rsidRPr="00505A5A" w:rsidRDefault="00034763" w:rsidP="00034763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17F1F133" w14:textId="64869D44" w:rsidR="00034763" w:rsidRPr="00505A5A" w:rsidRDefault="00034763" w:rsidP="00034763">
      <w:pPr>
        <w:pStyle w:val="ListParagraph"/>
        <w:numPr>
          <w:ilvl w:val="3"/>
          <w:numId w:val="40"/>
        </w:numPr>
      </w:pPr>
      <w:r w:rsidRPr="00505A5A">
        <w:t>Synchronized with Entra ID</w:t>
      </w:r>
    </w:p>
    <w:p w14:paraId="0DFCF0C5" w14:textId="5E1FF7F5" w:rsidR="004A4E29" w:rsidRPr="00505A5A" w:rsidRDefault="0079150C" w:rsidP="009E613C">
      <w:pPr>
        <w:pStyle w:val="ListParagraph"/>
        <w:numPr>
          <w:ilvl w:val="1"/>
          <w:numId w:val="40"/>
        </w:numPr>
      </w:pPr>
      <w:r>
        <w:t>OU=XXX, OU=</w:t>
      </w:r>
      <w:r w:rsidR="006A77F5" w:rsidRPr="00505A5A">
        <w:t>Disabled Users</w:t>
      </w:r>
    </w:p>
    <w:p w14:paraId="41B32668" w14:textId="37CC07EA" w:rsidR="006A77F5" w:rsidRPr="00505A5A" w:rsidRDefault="006A77F5" w:rsidP="009E613C">
      <w:pPr>
        <w:pStyle w:val="ListParagraph"/>
        <w:numPr>
          <w:ilvl w:val="2"/>
          <w:numId w:val="40"/>
        </w:numPr>
      </w:pPr>
      <w:r w:rsidRPr="00505A5A">
        <w:t xml:space="preserve">This will be used for any domain </w:t>
      </w:r>
      <w:r w:rsidR="00A007A2" w:rsidRPr="00505A5A">
        <w:t>user</w:t>
      </w:r>
      <w:r w:rsidRPr="00505A5A">
        <w:t xml:space="preserve"> that </w:t>
      </w:r>
      <w:r w:rsidR="005B1D62" w:rsidRPr="00505A5A">
        <w:t>get</w:t>
      </w:r>
      <w:r w:rsidR="00A007A2" w:rsidRPr="00505A5A">
        <w:t>s</w:t>
      </w:r>
      <w:r w:rsidRPr="00505A5A">
        <w:t xml:space="preserve"> </w:t>
      </w:r>
      <w:r w:rsidR="005B1D62" w:rsidRPr="00505A5A">
        <w:t>offboarded and their account/data can be deleted from the M365/Entra ID tenant.</w:t>
      </w:r>
    </w:p>
    <w:p w14:paraId="410AB550" w14:textId="523CA34B" w:rsidR="005B1D62" w:rsidRPr="00505A5A" w:rsidRDefault="005B1D62" w:rsidP="009E613C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31A9274E" w14:textId="093BEFC2" w:rsidR="000D05B4" w:rsidRPr="00505A5A" w:rsidRDefault="005B1D62" w:rsidP="00CF5633">
      <w:pPr>
        <w:pStyle w:val="ListParagraph"/>
        <w:numPr>
          <w:ilvl w:val="3"/>
          <w:numId w:val="40"/>
        </w:numPr>
        <w:spacing w:line="259" w:lineRule="auto"/>
      </w:pPr>
      <w:r w:rsidRPr="00505A5A">
        <w:t xml:space="preserve">Not </w:t>
      </w:r>
      <w:r w:rsidR="00514BA7" w:rsidRPr="00505A5A">
        <w:t>s</w:t>
      </w:r>
      <w:r w:rsidRPr="00505A5A">
        <w:t>ynchronized with Entra ID all objects will be deleted from Entra ID</w:t>
      </w:r>
      <w:r w:rsidR="006439AE" w:rsidRPr="00505A5A">
        <w:t xml:space="preserve"> automatically</w:t>
      </w:r>
    </w:p>
    <w:p w14:paraId="6E53B123" w14:textId="0B785B0F" w:rsidR="005B1D62" w:rsidRPr="00505A5A" w:rsidRDefault="0079150C" w:rsidP="009E613C">
      <w:pPr>
        <w:pStyle w:val="ListParagraph"/>
        <w:numPr>
          <w:ilvl w:val="1"/>
          <w:numId w:val="40"/>
        </w:numPr>
      </w:pPr>
      <w:r>
        <w:t>OU=XXX, OU=</w:t>
      </w:r>
      <w:r w:rsidR="00D12B1E" w:rsidRPr="00505A5A">
        <w:t>Domain Users</w:t>
      </w:r>
    </w:p>
    <w:p w14:paraId="198AC100" w14:textId="61B26AD1" w:rsidR="00D12B1E" w:rsidRPr="00505A5A" w:rsidRDefault="00D12B1E" w:rsidP="009E613C">
      <w:pPr>
        <w:pStyle w:val="ListParagraph"/>
        <w:numPr>
          <w:ilvl w:val="2"/>
          <w:numId w:val="40"/>
        </w:numPr>
      </w:pPr>
      <w:r w:rsidRPr="00505A5A">
        <w:t>This will be used for all active domain user accounts that also have M365 services</w:t>
      </w:r>
    </w:p>
    <w:p w14:paraId="4A210B4A" w14:textId="77777777" w:rsidR="00C479B6" w:rsidRPr="00505A5A" w:rsidRDefault="00C479B6" w:rsidP="009E613C">
      <w:pPr>
        <w:pStyle w:val="ListParagraph"/>
        <w:numPr>
          <w:ilvl w:val="2"/>
          <w:numId w:val="40"/>
        </w:numPr>
      </w:pPr>
      <w:r w:rsidRPr="00505A5A">
        <w:t>More information will be provided below under the Second-Level OU Structure</w:t>
      </w:r>
    </w:p>
    <w:p w14:paraId="20C5EA26" w14:textId="77777777" w:rsidR="0082176B" w:rsidRPr="00505A5A" w:rsidRDefault="0082176B" w:rsidP="009E613C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2F47DDAF" w14:textId="4FA4EF8E" w:rsidR="0082176B" w:rsidRPr="00505A5A" w:rsidRDefault="0082176B" w:rsidP="009E613C">
      <w:pPr>
        <w:pStyle w:val="ListParagraph"/>
        <w:numPr>
          <w:ilvl w:val="3"/>
          <w:numId w:val="40"/>
        </w:numPr>
      </w:pPr>
      <w:r w:rsidRPr="00505A5A">
        <w:t>Synchronized with Entra ID</w:t>
      </w:r>
    </w:p>
    <w:p w14:paraId="706B0A5D" w14:textId="4D2E5EBA" w:rsidR="0082176B" w:rsidRPr="00505A5A" w:rsidRDefault="0079150C" w:rsidP="009E613C">
      <w:pPr>
        <w:pStyle w:val="ListParagraph"/>
        <w:numPr>
          <w:ilvl w:val="1"/>
          <w:numId w:val="40"/>
        </w:numPr>
      </w:pPr>
      <w:r>
        <w:t>OU=XXX, OU=</w:t>
      </w:r>
      <w:r w:rsidR="00237C14" w:rsidRPr="00505A5A">
        <w:t>Domain Workstations</w:t>
      </w:r>
    </w:p>
    <w:p w14:paraId="3652A4A0" w14:textId="6FB2C1EB" w:rsidR="00C479B6" w:rsidRPr="00505A5A" w:rsidRDefault="00C479B6" w:rsidP="009E613C">
      <w:pPr>
        <w:pStyle w:val="ListParagraph"/>
        <w:numPr>
          <w:ilvl w:val="2"/>
          <w:numId w:val="40"/>
        </w:numPr>
      </w:pPr>
      <w:r w:rsidRPr="00505A5A">
        <w:t>This will be used for all active domain workstations</w:t>
      </w:r>
    </w:p>
    <w:p w14:paraId="4D656BA2" w14:textId="5C8C863C" w:rsidR="00C479B6" w:rsidRPr="00505A5A" w:rsidRDefault="00C479B6" w:rsidP="009E613C">
      <w:pPr>
        <w:pStyle w:val="ListParagraph"/>
        <w:numPr>
          <w:ilvl w:val="2"/>
          <w:numId w:val="40"/>
        </w:numPr>
      </w:pPr>
      <w:r w:rsidRPr="00505A5A">
        <w:t>More information will be provided below under the Second-Level OU Structure</w:t>
      </w:r>
    </w:p>
    <w:p w14:paraId="5914704C" w14:textId="77777777" w:rsidR="0032216A" w:rsidRPr="00505A5A" w:rsidRDefault="0032216A" w:rsidP="0032216A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62B35344" w14:textId="1A233E83" w:rsidR="0032216A" w:rsidRPr="00505A5A" w:rsidRDefault="0032216A" w:rsidP="00334B36">
      <w:pPr>
        <w:pStyle w:val="ListParagraph"/>
        <w:numPr>
          <w:ilvl w:val="3"/>
          <w:numId w:val="40"/>
        </w:numPr>
        <w:spacing w:line="259" w:lineRule="auto"/>
      </w:pPr>
      <w:r w:rsidRPr="00505A5A">
        <w:t>Synchronized with Entra ID</w:t>
      </w:r>
    </w:p>
    <w:p w14:paraId="0C1265A6" w14:textId="6158AC73" w:rsidR="00F66E5D" w:rsidRPr="00505A5A" w:rsidRDefault="0079150C" w:rsidP="009E613C">
      <w:pPr>
        <w:pStyle w:val="ListParagraph"/>
        <w:numPr>
          <w:ilvl w:val="1"/>
          <w:numId w:val="40"/>
        </w:numPr>
      </w:pPr>
      <w:r>
        <w:t>OU=XXX, OU=</w:t>
      </w:r>
      <w:r w:rsidR="00290F56" w:rsidRPr="00505A5A">
        <w:t>Global Security Groups</w:t>
      </w:r>
    </w:p>
    <w:p w14:paraId="7DA52772" w14:textId="31183CEF" w:rsidR="00290F56" w:rsidRPr="00505A5A" w:rsidRDefault="00290F56" w:rsidP="00290F56">
      <w:pPr>
        <w:pStyle w:val="ListParagraph"/>
        <w:numPr>
          <w:ilvl w:val="2"/>
          <w:numId w:val="40"/>
        </w:numPr>
      </w:pPr>
      <w:r w:rsidRPr="00505A5A">
        <w:t>This will be used for any Entra ID group that enable</w:t>
      </w:r>
      <w:r w:rsidR="000E7659" w:rsidRPr="00505A5A">
        <w:t>s</w:t>
      </w:r>
      <w:r w:rsidRPr="00505A5A">
        <w:t xml:space="preserve"> or disable</w:t>
      </w:r>
      <w:r w:rsidR="000E7659" w:rsidRPr="00505A5A">
        <w:t>s</w:t>
      </w:r>
      <w:r w:rsidRPr="00505A5A">
        <w:t xml:space="preserve"> a feature or service</w:t>
      </w:r>
      <w:r w:rsidR="000E7659" w:rsidRPr="00505A5A">
        <w:t xml:space="preserve"> by membership</w:t>
      </w:r>
    </w:p>
    <w:p w14:paraId="1D06784A" w14:textId="13CBD092" w:rsidR="00494D29" w:rsidRPr="00505A5A" w:rsidRDefault="00494D29" w:rsidP="0032216A">
      <w:pPr>
        <w:pStyle w:val="ListParagraph"/>
        <w:numPr>
          <w:ilvl w:val="2"/>
          <w:numId w:val="40"/>
        </w:numPr>
      </w:pPr>
      <w:r w:rsidRPr="00505A5A">
        <w:t>More information will be provided below under the Second-Level OU Structure</w:t>
      </w:r>
    </w:p>
    <w:p w14:paraId="74BD7143" w14:textId="61769386" w:rsidR="0032216A" w:rsidRPr="00505A5A" w:rsidRDefault="0032216A" w:rsidP="0032216A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7D18DB2C" w14:textId="7E81B212" w:rsidR="0032216A" w:rsidRPr="00505A5A" w:rsidRDefault="0032216A" w:rsidP="0032216A">
      <w:pPr>
        <w:pStyle w:val="ListParagraph"/>
        <w:numPr>
          <w:ilvl w:val="3"/>
          <w:numId w:val="40"/>
        </w:numPr>
      </w:pPr>
      <w:r w:rsidRPr="00505A5A">
        <w:t>Synchronized with Entra ID</w:t>
      </w:r>
    </w:p>
    <w:p w14:paraId="53188A97" w14:textId="7D4212EC" w:rsidR="00FB6EBE" w:rsidRPr="00505A5A" w:rsidRDefault="0079150C" w:rsidP="00301702">
      <w:pPr>
        <w:pStyle w:val="ListParagraph"/>
        <w:numPr>
          <w:ilvl w:val="1"/>
          <w:numId w:val="40"/>
        </w:numPr>
        <w:spacing w:line="259" w:lineRule="auto"/>
      </w:pPr>
      <w:r>
        <w:t>OU=XXX, OU=</w:t>
      </w:r>
      <w:r w:rsidR="0085629C" w:rsidRPr="00505A5A">
        <w:t>Servers</w:t>
      </w:r>
    </w:p>
    <w:p w14:paraId="5A011BBB" w14:textId="090A674E" w:rsidR="0085629C" w:rsidRPr="00505A5A" w:rsidRDefault="0085629C" w:rsidP="0085629C">
      <w:pPr>
        <w:pStyle w:val="ListParagraph"/>
        <w:numPr>
          <w:ilvl w:val="2"/>
          <w:numId w:val="40"/>
        </w:numPr>
      </w:pPr>
      <w:r w:rsidRPr="00505A5A">
        <w:t xml:space="preserve">This will be used for all servers </w:t>
      </w:r>
      <w:r w:rsidR="00C2197B" w:rsidRPr="00505A5A">
        <w:t>except</w:t>
      </w:r>
      <w:r w:rsidRPr="00505A5A">
        <w:t xml:space="preserve"> domain controllers</w:t>
      </w:r>
      <w:r w:rsidR="00BD288C" w:rsidRPr="00505A5A">
        <w:t>,</w:t>
      </w:r>
      <w:r w:rsidRPr="00505A5A">
        <w:t xml:space="preserve"> AV</w:t>
      </w:r>
      <w:r w:rsidR="00BD288C" w:rsidRPr="00505A5A">
        <w:t>D</w:t>
      </w:r>
      <w:r w:rsidRPr="00505A5A">
        <w:t xml:space="preserve"> hosts</w:t>
      </w:r>
      <w:r w:rsidR="00C6727A" w:rsidRPr="00505A5A">
        <w:t>,</w:t>
      </w:r>
      <w:r w:rsidR="00BD288C" w:rsidRPr="00505A5A">
        <w:t xml:space="preserve"> and/or RDS Farms</w:t>
      </w:r>
    </w:p>
    <w:p w14:paraId="08F486BA" w14:textId="77777777" w:rsidR="00C2197B" w:rsidRPr="00505A5A" w:rsidRDefault="00C2197B" w:rsidP="00C2197B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27E139C8" w14:textId="77777777" w:rsidR="00C2197B" w:rsidRPr="00505A5A" w:rsidRDefault="00C2197B" w:rsidP="00C2197B">
      <w:pPr>
        <w:pStyle w:val="ListParagraph"/>
        <w:numPr>
          <w:ilvl w:val="3"/>
          <w:numId w:val="40"/>
        </w:numPr>
      </w:pPr>
      <w:bookmarkStart w:id="7" w:name="_Hlk190953060"/>
      <w:r w:rsidRPr="00505A5A">
        <w:t>Synchronized with Entra ID</w:t>
      </w:r>
    </w:p>
    <w:bookmarkEnd w:id="7"/>
    <w:p w14:paraId="19413210" w14:textId="6F6CB1A0" w:rsidR="00C6727A" w:rsidRPr="00505A5A" w:rsidRDefault="0079150C" w:rsidP="00E77A7B">
      <w:pPr>
        <w:pStyle w:val="ListParagraph"/>
        <w:numPr>
          <w:ilvl w:val="1"/>
          <w:numId w:val="40"/>
        </w:numPr>
      </w:pPr>
      <w:r>
        <w:t>OU=XXX, OU=</w:t>
      </w:r>
      <w:r w:rsidR="00E77A7B" w:rsidRPr="00505A5A">
        <w:t>Service Accounts</w:t>
      </w:r>
    </w:p>
    <w:p w14:paraId="53CBF69D" w14:textId="6F29C931" w:rsidR="00E77A7B" w:rsidRPr="00505A5A" w:rsidRDefault="00E77A7B" w:rsidP="00E77A7B">
      <w:pPr>
        <w:pStyle w:val="ListParagraph"/>
        <w:numPr>
          <w:ilvl w:val="2"/>
          <w:numId w:val="40"/>
        </w:numPr>
      </w:pPr>
      <w:r w:rsidRPr="00505A5A">
        <w:t>This will be used for all local service accounts that do not require any services or functions in M365/Entra ID</w:t>
      </w:r>
    </w:p>
    <w:p w14:paraId="72842998" w14:textId="77777777" w:rsidR="00E609B5" w:rsidRPr="00505A5A" w:rsidRDefault="00E609B5" w:rsidP="00E609B5">
      <w:pPr>
        <w:pStyle w:val="ListParagraph"/>
        <w:numPr>
          <w:ilvl w:val="2"/>
          <w:numId w:val="40"/>
        </w:numPr>
      </w:pPr>
      <w:r w:rsidRPr="00505A5A">
        <w:t>More information will be provided below under the Second-Level OU Structure</w:t>
      </w:r>
    </w:p>
    <w:p w14:paraId="368B4307" w14:textId="77777777" w:rsidR="00AA3ACF" w:rsidRPr="00505A5A" w:rsidRDefault="00AA3ACF" w:rsidP="00AA3ACF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64FCA26C" w14:textId="77777777" w:rsidR="00E609B5" w:rsidRPr="00505A5A" w:rsidRDefault="00E609B5" w:rsidP="00E609B5">
      <w:pPr>
        <w:pStyle w:val="ListParagraph"/>
        <w:numPr>
          <w:ilvl w:val="3"/>
          <w:numId w:val="40"/>
        </w:numPr>
      </w:pPr>
      <w:r w:rsidRPr="00505A5A">
        <w:t>Partially synchronized with Entra ID</w:t>
      </w:r>
    </w:p>
    <w:p w14:paraId="79103F1C" w14:textId="7F38691F" w:rsidR="00AA3ACF" w:rsidRPr="00505A5A" w:rsidRDefault="0079150C" w:rsidP="00AA3ACF">
      <w:pPr>
        <w:pStyle w:val="ListParagraph"/>
        <w:numPr>
          <w:ilvl w:val="1"/>
          <w:numId w:val="40"/>
        </w:numPr>
      </w:pPr>
      <w:r>
        <w:t>OU=XXX, OU=</w:t>
      </w:r>
      <w:r w:rsidR="003E6B8D" w:rsidRPr="00505A5A">
        <w:t>Shared Mailboxes</w:t>
      </w:r>
    </w:p>
    <w:p w14:paraId="577BF62A" w14:textId="13208E47" w:rsidR="003E6B8D" w:rsidRPr="00505A5A" w:rsidRDefault="003E6B8D" w:rsidP="003E6B8D">
      <w:pPr>
        <w:pStyle w:val="ListParagraph"/>
        <w:numPr>
          <w:ilvl w:val="2"/>
          <w:numId w:val="40"/>
        </w:numPr>
      </w:pPr>
      <w:r w:rsidRPr="00505A5A">
        <w:t>This will be used for all shared mailboxes</w:t>
      </w:r>
    </w:p>
    <w:p w14:paraId="338E05B2" w14:textId="28586861" w:rsidR="003E6B8D" w:rsidRPr="00505A5A" w:rsidRDefault="003E6B8D" w:rsidP="003E6B8D">
      <w:pPr>
        <w:pStyle w:val="ListParagraph"/>
        <w:numPr>
          <w:ilvl w:val="2"/>
          <w:numId w:val="40"/>
        </w:numPr>
      </w:pPr>
      <w:r w:rsidRPr="00505A5A">
        <w:t>More information will be provided below under the Second-Level OU Str</w:t>
      </w:r>
      <w:r w:rsidR="00752150" w:rsidRPr="00505A5A">
        <w:t>ucture</w:t>
      </w:r>
    </w:p>
    <w:p w14:paraId="2491E851" w14:textId="77777777" w:rsidR="00E609B5" w:rsidRPr="00505A5A" w:rsidRDefault="003E6B8D" w:rsidP="00E609B5">
      <w:pPr>
        <w:pStyle w:val="ListParagraph"/>
        <w:numPr>
          <w:ilvl w:val="2"/>
          <w:numId w:val="40"/>
        </w:numPr>
      </w:pPr>
      <w:r w:rsidRPr="00505A5A">
        <w:t>This description will incorporate</w:t>
      </w:r>
    </w:p>
    <w:p w14:paraId="5033A9C6" w14:textId="70E1E16C" w:rsidR="00E609B5" w:rsidRPr="00505A5A" w:rsidRDefault="00E609B5" w:rsidP="00E609B5">
      <w:pPr>
        <w:pStyle w:val="ListParagraph"/>
        <w:numPr>
          <w:ilvl w:val="3"/>
          <w:numId w:val="40"/>
        </w:numPr>
      </w:pPr>
      <w:r w:rsidRPr="00505A5A">
        <w:t>Synchronized with Entra ID</w:t>
      </w:r>
    </w:p>
    <w:p w14:paraId="714E601A" w14:textId="77777777" w:rsidR="007D47EA" w:rsidRDefault="00752150" w:rsidP="00752150">
      <w:pPr>
        <w:pStyle w:val="Heading3"/>
      </w:pPr>
      <w:bookmarkStart w:id="8" w:name="_Toc191281715"/>
      <w:r>
        <w:lastRenderedPageBreak/>
        <w:t>Second</w:t>
      </w:r>
      <w:r w:rsidRPr="00287CF5">
        <w:t>-Level OU Structure</w:t>
      </w:r>
      <w:r>
        <w:t>:</w:t>
      </w:r>
      <w:bookmarkEnd w:id="8"/>
    </w:p>
    <w:p w14:paraId="0FC102A2" w14:textId="02671432" w:rsidR="00FA446B" w:rsidRPr="00FA446B" w:rsidRDefault="00FF14EC" w:rsidP="00FA446B">
      <w:r w:rsidRPr="00FF14EC">
        <w:rPr>
          <w:noProof/>
        </w:rPr>
        <w:drawing>
          <wp:inline distT="0" distB="0" distL="0" distR="0" wp14:anchorId="477E7B09" wp14:editId="22129A09">
            <wp:extent cx="1504950" cy="2582753"/>
            <wp:effectExtent l="190500" t="190500" r="190500" b="198755"/>
            <wp:docPr id="52473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38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1270" cy="2593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E8931F" w14:textId="753CB5F8" w:rsidR="00752150" w:rsidRPr="00505A5A" w:rsidRDefault="007D47EA" w:rsidP="007D47EA">
      <w:r w:rsidRPr="00505A5A">
        <w:t>The following second-level OU structure is mandatory</w:t>
      </w:r>
      <w:r w:rsidR="00536053" w:rsidRPr="00505A5A">
        <w:t xml:space="preserve"> for all environments.</w:t>
      </w:r>
    </w:p>
    <w:p w14:paraId="5751FC94" w14:textId="45BBDA7D" w:rsidR="00E44138" w:rsidRPr="00505A5A" w:rsidRDefault="006E4008" w:rsidP="00E44138">
      <w:pPr>
        <w:pStyle w:val="ListParagraph"/>
        <w:numPr>
          <w:ilvl w:val="0"/>
          <w:numId w:val="41"/>
        </w:numPr>
      </w:pPr>
      <w:r>
        <w:t>OU=XXX, OU=</w:t>
      </w:r>
      <w:r w:rsidR="009C7839" w:rsidRPr="00505A5A">
        <w:t>Domain Users</w:t>
      </w:r>
    </w:p>
    <w:p w14:paraId="36D88C32" w14:textId="3F812732" w:rsidR="00500148" w:rsidRPr="00505A5A" w:rsidRDefault="006E4008" w:rsidP="00500148">
      <w:pPr>
        <w:pStyle w:val="ListParagraph"/>
        <w:numPr>
          <w:ilvl w:val="1"/>
          <w:numId w:val="41"/>
        </w:numPr>
      </w:pPr>
      <w:r>
        <w:t>OU=XXX, OU=Domain Users, OU=</w:t>
      </w:r>
      <w:r w:rsidR="009C7839" w:rsidRPr="00505A5A">
        <w:t>Locations, General, Vendor, Guest OUs</w:t>
      </w:r>
      <w:r w:rsidR="00573829">
        <w:t>, Domain Trust OUs</w:t>
      </w:r>
    </w:p>
    <w:p w14:paraId="009DC8C0" w14:textId="1D035679" w:rsidR="008B403E" w:rsidRPr="00505A5A" w:rsidRDefault="008B403E" w:rsidP="008B403E">
      <w:pPr>
        <w:pStyle w:val="ListParagraph"/>
        <w:numPr>
          <w:ilvl w:val="2"/>
          <w:numId w:val="41"/>
        </w:numPr>
      </w:pPr>
      <w:r w:rsidRPr="00505A5A">
        <w:t xml:space="preserve">You can create as many OUs as you need here as shown in the </w:t>
      </w:r>
      <w:r w:rsidR="008313E8" w:rsidRPr="00505A5A">
        <w:t>overview</w:t>
      </w:r>
      <w:r w:rsidRPr="00505A5A">
        <w:t xml:space="preserve"> </w:t>
      </w:r>
      <w:r w:rsidR="007F60BD" w:rsidRPr="00505A5A">
        <w:t>above,</w:t>
      </w:r>
      <w:r w:rsidR="00622795" w:rsidRPr="00505A5A">
        <w:t xml:space="preserve"> we used locations</w:t>
      </w:r>
      <w:r w:rsidRPr="00505A5A">
        <w:t>.</w:t>
      </w:r>
    </w:p>
    <w:p w14:paraId="48BC0B18" w14:textId="1545A151" w:rsidR="00121D67" w:rsidRPr="00505A5A" w:rsidRDefault="00121D67" w:rsidP="008B403E">
      <w:pPr>
        <w:pStyle w:val="ListParagraph"/>
        <w:numPr>
          <w:ilvl w:val="2"/>
          <w:numId w:val="41"/>
        </w:numPr>
      </w:pPr>
      <w:r w:rsidRPr="00505A5A">
        <w:t xml:space="preserve">This will also include any Generic, Remote, </w:t>
      </w:r>
      <w:r w:rsidR="00E0669F" w:rsidRPr="00505A5A">
        <w:t xml:space="preserve">Vendor, </w:t>
      </w:r>
      <w:r w:rsidRPr="00505A5A">
        <w:t>or Guest Accounts titled as you wish</w:t>
      </w:r>
    </w:p>
    <w:p w14:paraId="07551D4C" w14:textId="662F7B14" w:rsidR="00121D67" w:rsidRPr="00505A5A" w:rsidRDefault="00121D67" w:rsidP="00121D67">
      <w:pPr>
        <w:pStyle w:val="ListParagraph"/>
        <w:numPr>
          <w:ilvl w:val="3"/>
          <w:numId w:val="41"/>
        </w:numPr>
      </w:pPr>
      <w:r w:rsidRPr="00505A5A">
        <w:t xml:space="preserve">The overview shows we have two for these </w:t>
      </w:r>
      <w:r w:rsidR="00F64D4A" w:rsidRPr="00505A5A">
        <w:t>types</w:t>
      </w:r>
      <w:r w:rsidRPr="00505A5A">
        <w:t xml:space="preserve"> of accounts</w:t>
      </w:r>
    </w:p>
    <w:p w14:paraId="7C982FC0" w14:textId="1303CE5A" w:rsidR="00121D67" w:rsidRPr="00505A5A" w:rsidRDefault="00121D67" w:rsidP="00121D67">
      <w:pPr>
        <w:pStyle w:val="ListParagraph"/>
        <w:numPr>
          <w:ilvl w:val="4"/>
          <w:numId w:val="41"/>
        </w:numPr>
      </w:pPr>
      <w:r w:rsidRPr="00505A5A">
        <w:t>General</w:t>
      </w:r>
      <w:r w:rsidR="00F31010" w:rsidRPr="00505A5A">
        <w:t xml:space="preserve"> Users</w:t>
      </w:r>
    </w:p>
    <w:p w14:paraId="4778C442" w14:textId="0F191A4E" w:rsidR="00F31010" w:rsidRPr="00505A5A" w:rsidRDefault="00F31010" w:rsidP="00F31010">
      <w:pPr>
        <w:pStyle w:val="ListParagraph"/>
        <w:numPr>
          <w:ilvl w:val="5"/>
          <w:numId w:val="41"/>
        </w:numPr>
      </w:pPr>
      <w:r w:rsidRPr="00505A5A">
        <w:t>Used for shared or general accounts</w:t>
      </w:r>
    </w:p>
    <w:p w14:paraId="58CE56EB" w14:textId="254B2664" w:rsidR="00121D67" w:rsidRPr="00505A5A" w:rsidRDefault="00F31010" w:rsidP="00121D67">
      <w:pPr>
        <w:pStyle w:val="ListParagraph"/>
        <w:numPr>
          <w:ilvl w:val="4"/>
          <w:numId w:val="41"/>
        </w:numPr>
      </w:pPr>
      <w:r w:rsidRPr="00505A5A">
        <w:t>Franciscan Employees</w:t>
      </w:r>
    </w:p>
    <w:p w14:paraId="7591C6E0" w14:textId="06DCAE72" w:rsidR="007F60BD" w:rsidRPr="00505A5A" w:rsidRDefault="00F31010" w:rsidP="009B1A69">
      <w:pPr>
        <w:pStyle w:val="ListParagraph"/>
        <w:numPr>
          <w:ilvl w:val="5"/>
          <w:numId w:val="41"/>
        </w:numPr>
        <w:spacing w:line="259" w:lineRule="auto"/>
      </w:pPr>
      <w:r w:rsidRPr="00505A5A">
        <w:t>Used for vendors or partners that need access to the environment in a limited fashion</w:t>
      </w:r>
    </w:p>
    <w:p w14:paraId="77342513" w14:textId="288C10A8" w:rsidR="00E52B09" w:rsidRPr="00505A5A" w:rsidRDefault="00E52B09" w:rsidP="00E52B09">
      <w:pPr>
        <w:pStyle w:val="ListParagraph"/>
        <w:numPr>
          <w:ilvl w:val="2"/>
          <w:numId w:val="41"/>
        </w:numPr>
      </w:pPr>
      <w:r w:rsidRPr="00505A5A">
        <w:t>This description for all of them will incorporate</w:t>
      </w:r>
    </w:p>
    <w:p w14:paraId="606CF4F7" w14:textId="399D2970" w:rsidR="00E35AAC" w:rsidRPr="00505A5A" w:rsidRDefault="00E52B09" w:rsidP="00F2371A">
      <w:pPr>
        <w:pStyle w:val="ListParagraph"/>
        <w:numPr>
          <w:ilvl w:val="3"/>
          <w:numId w:val="41"/>
        </w:numPr>
        <w:spacing w:line="259" w:lineRule="auto"/>
      </w:pPr>
      <w:r w:rsidRPr="00505A5A">
        <w:t>Synchronized with Entra ID</w:t>
      </w:r>
      <w:r w:rsidR="00E35AAC" w:rsidRPr="00505A5A">
        <w:br/>
      </w:r>
    </w:p>
    <w:p w14:paraId="70FAC0C7" w14:textId="4B3A8C16" w:rsidR="00A007A2" w:rsidRPr="00505A5A" w:rsidRDefault="006E4008" w:rsidP="00A007A2">
      <w:pPr>
        <w:pStyle w:val="ListParagraph"/>
        <w:numPr>
          <w:ilvl w:val="1"/>
          <w:numId w:val="41"/>
        </w:numPr>
      </w:pPr>
      <w:r>
        <w:t>OU=XXX, OU=Domain Users, OU=</w:t>
      </w:r>
      <w:r w:rsidR="00A007A2" w:rsidRPr="00505A5A">
        <w:t>Security Groups</w:t>
      </w:r>
    </w:p>
    <w:p w14:paraId="5EC2974A" w14:textId="77777777" w:rsidR="00A007A2" w:rsidRPr="00505A5A" w:rsidRDefault="00A007A2" w:rsidP="00A007A2">
      <w:pPr>
        <w:pStyle w:val="ListParagraph"/>
        <w:numPr>
          <w:ilvl w:val="2"/>
          <w:numId w:val="41"/>
        </w:numPr>
      </w:pPr>
      <w:r w:rsidRPr="00505A5A">
        <w:t>This is to be used for all user-specific security groups</w:t>
      </w:r>
    </w:p>
    <w:p w14:paraId="6A32DB9B" w14:textId="77777777" w:rsidR="00A007A2" w:rsidRPr="00505A5A" w:rsidRDefault="00A007A2" w:rsidP="00A007A2">
      <w:pPr>
        <w:pStyle w:val="ListParagraph"/>
        <w:numPr>
          <w:ilvl w:val="2"/>
          <w:numId w:val="41"/>
        </w:numPr>
      </w:pPr>
      <w:r w:rsidRPr="00505A5A">
        <w:t>More information will be provided below under the Third-Level OU Structure</w:t>
      </w:r>
    </w:p>
    <w:p w14:paraId="3C1FAE76" w14:textId="77777777" w:rsidR="00A007A2" w:rsidRPr="00505A5A" w:rsidRDefault="00A007A2" w:rsidP="00A007A2">
      <w:pPr>
        <w:pStyle w:val="ListParagraph"/>
        <w:numPr>
          <w:ilvl w:val="2"/>
          <w:numId w:val="41"/>
        </w:numPr>
      </w:pPr>
      <w:r w:rsidRPr="00505A5A">
        <w:t>This description will incorporate</w:t>
      </w:r>
    </w:p>
    <w:p w14:paraId="7F76CAF4" w14:textId="7A78B7C6" w:rsidR="00C10E73" w:rsidRPr="00505A5A" w:rsidRDefault="00A007A2" w:rsidP="00713183">
      <w:pPr>
        <w:pStyle w:val="ListParagraph"/>
        <w:numPr>
          <w:ilvl w:val="3"/>
          <w:numId w:val="41"/>
        </w:numPr>
      </w:pPr>
      <w:r w:rsidRPr="00505A5A">
        <w:t>Synchronized with Entra ID</w:t>
      </w:r>
    </w:p>
    <w:p w14:paraId="6C019343" w14:textId="6C20790F" w:rsidR="00F6712A" w:rsidRDefault="00F6712A">
      <w:pPr>
        <w:spacing w:line="259" w:lineRule="auto"/>
      </w:pPr>
      <w:r>
        <w:br w:type="page"/>
      </w:r>
    </w:p>
    <w:p w14:paraId="1F08C02B" w14:textId="1EA0DDEE" w:rsidR="00713183" w:rsidRPr="00505A5A" w:rsidRDefault="006E4008" w:rsidP="00713183">
      <w:pPr>
        <w:pStyle w:val="ListParagraph"/>
        <w:numPr>
          <w:ilvl w:val="0"/>
          <w:numId w:val="41"/>
        </w:numPr>
      </w:pPr>
      <w:r>
        <w:lastRenderedPageBreak/>
        <w:t>OU=XXX, OU=</w:t>
      </w:r>
      <w:r w:rsidR="00713183" w:rsidRPr="00505A5A">
        <w:t>Domain Workstations</w:t>
      </w:r>
    </w:p>
    <w:p w14:paraId="3F43B2BA" w14:textId="67B0384E" w:rsidR="002A1D21" w:rsidRPr="00505A5A" w:rsidRDefault="002A6D3B" w:rsidP="002A1D21">
      <w:pPr>
        <w:pStyle w:val="ListParagraph"/>
        <w:numPr>
          <w:ilvl w:val="1"/>
          <w:numId w:val="41"/>
        </w:numPr>
      </w:pPr>
      <w:r>
        <w:t xml:space="preserve">OU=XXX, OU=Domain </w:t>
      </w:r>
      <w:r w:rsidRPr="00505A5A">
        <w:t>Workstations</w:t>
      </w:r>
      <w:r>
        <w:t>, OU=</w:t>
      </w:r>
      <w:r w:rsidR="00D567BB" w:rsidRPr="00505A5A">
        <w:t>Desktop</w:t>
      </w:r>
      <w:r w:rsidR="002A1D21" w:rsidRPr="00505A5A">
        <w:t>s</w:t>
      </w:r>
    </w:p>
    <w:p w14:paraId="348429C1" w14:textId="54C9AE71" w:rsidR="00A530A9" w:rsidRPr="00505A5A" w:rsidRDefault="00D567BB" w:rsidP="00D806D0">
      <w:pPr>
        <w:pStyle w:val="ListParagraph"/>
        <w:numPr>
          <w:ilvl w:val="2"/>
          <w:numId w:val="41"/>
        </w:numPr>
      </w:pPr>
      <w:r w:rsidRPr="00505A5A">
        <w:t>This is to be used for all desktop workstations</w:t>
      </w:r>
    </w:p>
    <w:p w14:paraId="5DC8FCBF" w14:textId="77777777" w:rsidR="00D806D0" w:rsidRPr="00505A5A" w:rsidRDefault="00D806D0" w:rsidP="00D806D0">
      <w:pPr>
        <w:pStyle w:val="ListParagraph"/>
        <w:numPr>
          <w:ilvl w:val="2"/>
          <w:numId w:val="41"/>
        </w:numPr>
      </w:pPr>
      <w:r w:rsidRPr="00505A5A">
        <w:t>More information will be provided below under the Third-Level OU Structure</w:t>
      </w:r>
    </w:p>
    <w:p w14:paraId="4990D735" w14:textId="77777777" w:rsidR="00D806D0" w:rsidRPr="00505A5A" w:rsidRDefault="00D806D0" w:rsidP="00D806D0">
      <w:pPr>
        <w:pStyle w:val="ListParagraph"/>
        <w:numPr>
          <w:ilvl w:val="2"/>
          <w:numId w:val="41"/>
        </w:numPr>
      </w:pPr>
      <w:r w:rsidRPr="00505A5A">
        <w:t>This description will incorporate</w:t>
      </w:r>
    </w:p>
    <w:p w14:paraId="549CEA70" w14:textId="77777777" w:rsidR="00D806D0" w:rsidRPr="00505A5A" w:rsidRDefault="00D806D0" w:rsidP="00D806D0">
      <w:pPr>
        <w:pStyle w:val="ListParagraph"/>
        <w:numPr>
          <w:ilvl w:val="3"/>
          <w:numId w:val="41"/>
        </w:numPr>
      </w:pPr>
      <w:r w:rsidRPr="00505A5A">
        <w:t>Synchronized with Entra ID</w:t>
      </w:r>
    </w:p>
    <w:p w14:paraId="2BBC7447" w14:textId="6A71F28B" w:rsidR="00D806D0" w:rsidRPr="00505A5A" w:rsidRDefault="002A6D3B" w:rsidP="00D806D0">
      <w:pPr>
        <w:pStyle w:val="ListParagraph"/>
        <w:numPr>
          <w:ilvl w:val="1"/>
          <w:numId w:val="41"/>
        </w:numPr>
      </w:pPr>
      <w:r>
        <w:t xml:space="preserve">OU=XXX, OU=Domain </w:t>
      </w:r>
      <w:r w:rsidRPr="00505A5A">
        <w:t>Workstations</w:t>
      </w:r>
      <w:r>
        <w:t>, OU=</w:t>
      </w:r>
      <w:r w:rsidR="00D806D0" w:rsidRPr="00505A5A">
        <w:t>Laptops</w:t>
      </w:r>
    </w:p>
    <w:p w14:paraId="4E1A9E50" w14:textId="2A808A2D" w:rsidR="0016606E" w:rsidRPr="00505A5A" w:rsidRDefault="0016606E" w:rsidP="0016606E">
      <w:pPr>
        <w:pStyle w:val="ListParagraph"/>
        <w:numPr>
          <w:ilvl w:val="2"/>
          <w:numId w:val="41"/>
        </w:numPr>
      </w:pPr>
      <w:r w:rsidRPr="00505A5A">
        <w:t>This is to be used for all laptop workstations</w:t>
      </w:r>
    </w:p>
    <w:p w14:paraId="6E383DF3" w14:textId="77777777" w:rsidR="0016606E" w:rsidRPr="00505A5A" w:rsidRDefault="0016606E" w:rsidP="0016606E">
      <w:pPr>
        <w:pStyle w:val="ListParagraph"/>
        <w:numPr>
          <w:ilvl w:val="2"/>
          <w:numId w:val="41"/>
        </w:numPr>
      </w:pPr>
      <w:r w:rsidRPr="00505A5A">
        <w:t>More information will be provided below under the Third-Level OU Structure</w:t>
      </w:r>
    </w:p>
    <w:p w14:paraId="7EAD79C7" w14:textId="77777777" w:rsidR="0016606E" w:rsidRPr="00505A5A" w:rsidRDefault="0016606E" w:rsidP="0016606E">
      <w:pPr>
        <w:pStyle w:val="ListParagraph"/>
        <w:numPr>
          <w:ilvl w:val="2"/>
          <w:numId w:val="41"/>
        </w:numPr>
      </w:pPr>
      <w:r w:rsidRPr="00505A5A">
        <w:t>This description will incorporate</w:t>
      </w:r>
    </w:p>
    <w:p w14:paraId="2A31C47E" w14:textId="21F9AC0C" w:rsidR="0016606E" w:rsidRPr="00505A5A" w:rsidRDefault="0016606E" w:rsidP="0016606E">
      <w:pPr>
        <w:pStyle w:val="ListParagraph"/>
        <w:numPr>
          <w:ilvl w:val="3"/>
          <w:numId w:val="41"/>
        </w:numPr>
      </w:pPr>
      <w:r w:rsidRPr="00505A5A">
        <w:t>Synchronized with Entra ID</w:t>
      </w:r>
    </w:p>
    <w:p w14:paraId="6EBBCAF8" w14:textId="3072A06E" w:rsidR="0016606E" w:rsidRPr="00505A5A" w:rsidRDefault="002A6D3B" w:rsidP="0016606E">
      <w:pPr>
        <w:pStyle w:val="ListParagraph"/>
        <w:numPr>
          <w:ilvl w:val="1"/>
          <w:numId w:val="41"/>
        </w:numPr>
      </w:pPr>
      <w:r>
        <w:t xml:space="preserve">OU=XXX, OU=Domain </w:t>
      </w:r>
      <w:r w:rsidRPr="00505A5A">
        <w:t>Workstations</w:t>
      </w:r>
      <w:r>
        <w:t>, OU=</w:t>
      </w:r>
      <w:r w:rsidR="0016606E" w:rsidRPr="00505A5A">
        <w:t>Security Groups</w:t>
      </w:r>
    </w:p>
    <w:p w14:paraId="76BF2D44" w14:textId="1800A07B" w:rsidR="0016606E" w:rsidRPr="00505A5A" w:rsidRDefault="0016606E" w:rsidP="0016606E">
      <w:pPr>
        <w:pStyle w:val="ListParagraph"/>
        <w:numPr>
          <w:ilvl w:val="2"/>
          <w:numId w:val="41"/>
        </w:numPr>
      </w:pPr>
      <w:r w:rsidRPr="00505A5A">
        <w:t>This is for all workstation security groups</w:t>
      </w:r>
    </w:p>
    <w:p w14:paraId="6624EF49" w14:textId="77777777" w:rsidR="0016606E" w:rsidRPr="00505A5A" w:rsidRDefault="0016606E" w:rsidP="0016606E">
      <w:pPr>
        <w:pStyle w:val="ListParagraph"/>
        <w:numPr>
          <w:ilvl w:val="2"/>
          <w:numId w:val="41"/>
        </w:numPr>
      </w:pPr>
      <w:r w:rsidRPr="00505A5A">
        <w:t>This description will incorporate</w:t>
      </w:r>
    </w:p>
    <w:p w14:paraId="423FD9C0" w14:textId="219BB56D" w:rsidR="0016606E" w:rsidRPr="00505A5A" w:rsidRDefault="0016606E" w:rsidP="0016606E">
      <w:pPr>
        <w:pStyle w:val="ListParagraph"/>
        <w:numPr>
          <w:ilvl w:val="3"/>
          <w:numId w:val="41"/>
        </w:numPr>
      </w:pPr>
      <w:r w:rsidRPr="00505A5A">
        <w:t>Synchronized with Entra ID</w:t>
      </w:r>
    </w:p>
    <w:p w14:paraId="2AB97FB3" w14:textId="5AC822C2" w:rsidR="0016606E" w:rsidRPr="00505A5A" w:rsidRDefault="002A6D3B" w:rsidP="0016606E">
      <w:pPr>
        <w:pStyle w:val="ListParagraph"/>
        <w:numPr>
          <w:ilvl w:val="0"/>
          <w:numId w:val="41"/>
        </w:numPr>
      </w:pPr>
      <w:r>
        <w:t>OU=XXX, OU=</w:t>
      </w:r>
      <w:r w:rsidR="00E1608A" w:rsidRPr="00505A5A">
        <w:t>Global Security Groups</w:t>
      </w:r>
    </w:p>
    <w:p w14:paraId="72816E2E" w14:textId="73720A02" w:rsidR="00012106" w:rsidRPr="00505A5A" w:rsidRDefault="002A6D3B" w:rsidP="00012106">
      <w:pPr>
        <w:pStyle w:val="ListParagraph"/>
        <w:numPr>
          <w:ilvl w:val="1"/>
          <w:numId w:val="41"/>
        </w:numPr>
      </w:pPr>
      <w:r>
        <w:t>OU=XXX, OU=</w:t>
      </w:r>
      <w:r w:rsidRPr="002A6D3B">
        <w:t xml:space="preserve"> </w:t>
      </w:r>
      <w:r w:rsidRPr="00505A5A">
        <w:t>Global Security Groups</w:t>
      </w:r>
      <w:r>
        <w:t>, OU=</w:t>
      </w:r>
      <w:r w:rsidR="00012106" w:rsidRPr="00505A5A">
        <w:t>Azure</w:t>
      </w:r>
      <w:r w:rsidR="005B7A7E" w:rsidRPr="00505A5A">
        <w:t xml:space="preserve"> or Entra ID</w:t>
      </w:r>
    </w:p>
    <w:p w14:paraId="34A764B4" w14:textId="07ED1F80" w:rsidR="00012106" w:rsidRPr="00505A5A" w:rsidRDefault="00012106" w:rsidP="00012106">
      <w:pPr>
        <w:pStyle w:val="ListParagraph"/>
        <w:numPr>
          <w:ilvl w:val="2"/>
          <w:numId w:val="41"/>
        </w:numPr>
      </w:pPr>
      <w:r w:rsidRPr="00505A5A">
        <w:t>This is to be used for all Azure</w:t>
      </w:r>
      <w:r w:rsidR="00CF7251" w:rsidRPr="00505A5A">
        <w:t>/Entra ID</w:t>
      </w:r>
      <w:r w:rsidRPr="00505A5A">
        <w:t xml:space="preserve"> specific security groups that will be managed by Active Directory</w:t>
      </w:r>
      <w:r w:rsidR="005B7A7E" w:rsidRPr="00505A5A">
        <w:t xml:space="preserve"> for membership and </w:t>
      </w:r>
      <w:r w:rsidR="00CF7251" w:rsidRPr="00505A5A">
        <w:t>used in Azure/Entra ID</w:t>
      </w:r>
      <w:r w:rsidR="00946404" w:rsidRPr="00505A5A">
        <w:t>.</w:t>
      </w:r>
      <w:r w:rsidR="005B7A7E" w:rsidRPr="00505A5A">
        <w:t xml:space="preserve"> </w:t>
      </w:r>
    </w:p>
    <w:p w14:paraId="0AB34B5C" w14:textId="77777777" w:rsidR="00FE7E25" w:rsidRPr="00505A5A" w:rsidRDefault="00FE7E25" w:rsidP="00FE7E25">
      <w:pPr>
        <w:pStyle w:val="ListParagraph"/>
        <w:numPr>
          <w:ilvl w:val="3"/>
          <w:numId w:val="41"/>
        </w:numPr>
      </w:pPr>
      <w:r w:rsidRPr="00505A5A">
        <w:t>Examples:</w:t>
      </w:r>
    </w:p>
    <w:p w14:paraId="1B5EACFD" w14:textId="77777777" w:rsidR="00FE7E25" w:rsidRPr="00505A5A" w:rsidRDefault="00FE7E25" w:rsidP="00FE7E25">
      <w:pPr>
        <w:pStyle w:val="ListParagraph"/>
        <w:numPr>
          <w:ilvl w:val="4"/>
          <w:numId w:val="41"/>
        </w:numPr>
      </w:pPr>
      <w:r w:rsidRPr="00505A5A">
        <w:t>Azure Files SMB Contributor Roles</w:t>
      </w:r>
    </w:p>
    <w:p w14:paraId="1A1F31F7" w14:textId="77777777" w:rsidR="00FE7E25" w:rsidRPr="00505A5A" w:rsidRDefault="00FE7E25" w:rsidP="00FE7E25">
      <w:pPr>
        <w:pStyle w:val="ListParagraph"/>
        <w:numPr>
          <w:ilvl w:val="4"/>
          <w:numId w:val="41"/>
        </w:numPr>
      </w:pPr>
      <w:r w:rsidRPr="00505A5A">
        <w:t>AVD Pool Assignments</w:t>
      </w:r>
    </w:p>
    <w:p w14:paraId="3E8EE350" w14:textId="619632E2" w:rsidR="00FE7E25" w:rsidRPr="00505A5A" w:rsidRDefault="00FE7E25" w:rsidP="00AB19D5">
      <w:pPr>
        <w:pStyle w:val="ListParagraph"/>
        <w:numPr>
          <w:ilvl w:val="4"/>
          <w:numId w:val="41"/>
        </w:numPr>
      </w:pPr>
      <w:r w:rsidRPr="00505A5A">
        <w:t>M365 Licensing</w:t>
      </w:r>
    </w:p>
    <w:p w14:paraId="3F0FF3D6" w14:textId="2124FF29" w:rsidR="00AB19D5" w:rsidRPr="00505A5A" w:rsidRDefault="002A6D3B" w:rsidP="00AB19D5">
      <w:pPr>
        <w:pStyle w:val="ListParagraph"/>
        <w:numPr>
          <w:ilvl w:val="1"/>
          <w:numId w:val="41"/>
        </w:numPr>
      </w:pPr>
      <w:r>
        <w:t>OU=XXX, OU=</w:t>
      </w:r>
      <w:r w:rsidRPr="002A6D3B">
        <w:t xml:space="preserve"> </w:t>
      </w:r>
      <w:r w:rsidRPr="00505A5A">
        <w:t>Global Security Groups</w:t>
      </w:r>
      <w:r>
        <w:t>, OU=</w:t>
      </w:r>
      <w:r w:rsidR="00AB19D5" w:rsidRPr="00505A5A">
        <w:t>M365 Licensing</w:t>
      </w:r>
    </w:p>
    <w:p w14:paraId="38EAEDD7" w14:textId="20B98A20" w:rsidR="00AB19D5" w:rsidRPr="00505A5A" w:rsidRDefault="00AB19D5" w:rsidP="00AB19D5">
      <w:pPr>
        <w:pStyle w:val="ListParagraph"/>
        <w:numPr>
          <w:ilvl w:val="2"/>
          <w:numId w:val="41"/>
        </w:numPr>
      </w:pPr>
      <w:r w:rsidRPr="00505A5A">
        <w:t>This is to be used for all security groups that will be assigned to the M365 license being managed</w:t>
      </w:r>
      <w:r w:rsidR="006B0013" w:rsidRPr="00505A5A">
        <w:t xml:space="preserve"> from Active Directory security </w:t>
      </w:r>
      <w:proofErr w:type="gramStart"/>
      <w:r w:rsidR="006B0013" w:rsidRPr="00505A5A">
        <w:t>groups</w:t>
      </w:r>
      <w:proofErr w:type="gramEnd"/>
      <w:r w:rsidR="006B0013" w:rsidRPr="00505A5A">
        <w:t xml:space="preserve"> membership.</w:t>
      </w:r>
    </w:p>
    <w:p w14:paraId="301F42B7" w14:textId="7D402D1F" w:rsidR="006B0013" w:rsidRPr="00505A5A" w:rsidRDefault="006B0013" w:rsidP="006B0013">
      <w:pPr>
        <w:pStyle w:val="ListParagraph"/>
        <w:numPr>
          <w:ilvl w:val="3"/>
          <w:numId w:val="41"/>
        </w:numPr>
      </w:pPr>
      <w:r w:rsidRPr="00505A5A">
        <w:t>Examples:</w:t>
      </w:r>
    </w:p>
    <w:p w14:paraId="59BED71E" w14:textId="50818EE3" w:rsidR="006B0013" w:rsidRPr="00505A5A" w:rsidRDefault="006B0013" w:rsidP="006B0013">
      <w:pPr>
        <w:pStyle w:val="ListParagraph"/>
        <w:numPr>
          <w:ilvl w:val="4"/>
          <w:numId w:val="41"/>
        </w:numPr>
      </w:pPr>
      <w:r w:rsidRPr="00505A5A">
        <w:t>M365 Business Premium</w:t>
      </w:r>
    </w:p>
    <w:p w14:paraId="03AEBFE0" w14:textId="072CE8A0" w:rsidR="006B0013" w:rsidRPr="00505A5A" w:rsidRDefault="006B0013" w:rsidP="006B0013">
      <w:pPr>
        <w:pStyle w:val="ListParagraph"/>
        <w:numPr>
          <w:ilvl w:val="4"/>
          <w:numId w:val="41"/>
        </w:numPr>
      </w:pPr>
      <w:r w:rsidRPr="00505A5A">
        <w:t>M365 E3</w:t>
      </w:r>
    </w:p>
    <w:p w14:paraId="7DA55275" w14:textId="7F013BE3" w:rsidR="00181AB9" w:rsidRPr="00505A5A" w:rsidRDefault="006B0013" w:rsidP="00181AB9">
      <w:pPr>
        <w:pStyle w:val="ListParagraph"/>
        <w:numPr>
          <w:ilvl w:val="4"/>
          <w:numId w:val="41"/>
        </w:numPr>
      </w:pPr>
      <w:r w:rsidRPr="00505A5A">
        <w:t>M365 Entra ID Premium P1/P2</w:t>
      </w:r>
    </w:p>
    <w:p w14:paraId="32B23B9F" w14:textId="77777777" w:rsidR="00D270C9" w:rsidRPr="00505A5A" w:rsidRDefault="00D270C9" w:rsidP="00D270C9">
      <w:pPr>
        <w:pStyle w:val="ListParagraph"/>
        <w:numPr>
          <w:ilvl w:val="2"/>
          <w:numId w:val="41"/>
        </w:numPr>
      </w:pPr>
      <w:r w:rsidRPr="00505A5A">
        <w:t>This description will incorporate</w:t>
      </w:r>
    </w:p>
    <w:p w14:paraId="0854830A" w14:textId="7CE3CFF1" w:rsidR="00181AB9" w:rsidRPr="00505A5A" w:rsidRDefault="00D270C9" w:rsidP="00D64532">
      <w:pPr>
        <w:pStyle w:val="ListParagraph"/>
        <w:numPr>
          <w:ilvl w:val="3"/>
          <w:numId w:val="41"/>
        </w:numPr>
        <w:spacing w:line="259" w:lineRule="auto"/>
      </w:pPr>
      <w:r w:rsidRPr="00505A5A">
        <w:t>Synchronized with Entra ID</w:t>
      </w:r>
    </w:p>
    <w:p w14:paraId="51C7939E" w14:textId="1E47799E" w:rsidR="00C77A66" w:rsidRPr="00505A5A" w:rsidRDefault="002A6D3B" w:rsidP="00E20BFA">
      <w:pPr>
        <w:pStyle w:val="ListParagraph"/>
        <w:numPr>
          <w:ilvl w:val="0"/>
          <w:numId w:val="41"/>
        </w:numPr>
      </w:pPr>
      <w:r>
        <w:t>OU=XXX, OU=</w:t>
      </w:r>
      <w:r w:rsidR="00E20BFA" w:rsidRPr="00505A5A">
        <w:t>Service Accounts</w:t>
      </w:r>
    </w:p>
    <w:p w14:paraId="22EAC13E" w14:textId="094ADBA2" w:rsidR="00E20BFA" w:rsidRPr="00505A5A" w:rsidRDefault="002A6D3B" w:rsidP="00E20BFA">
      <w:pPr>
        <w:pStyle w:val="ListParagraph"/>
        <w:numPr>
          <w:ilvl w:val="1"/>
          <w:numId w:val="41"/>
        </w:numPr>
      </w:pPr>
      <w:r>
        <w:t>OU=XXX, OU=</w:t>
      </w:r>
      <w:r w:rsidRPr="002A6D3B">
        <w:t xml:space="preserve"> </w:t>
      </w:r>
      <w:r w:rsidRPr="00505A5A">
        <w:t>Service Accounts</w:t>
      </w:r>
      <w:r>
        <w:t>, OU=</w:t>
      </w:r>
      <w:r w:rsidR="00E20BFA" w:rsidRPr="00505A5A">
        <w:t>Azure Files</w:t>
      </w:r>
    </w:p>
    <w:p w14:paraId="23043B38" w14:textId="77777777" w:rsidR="00E20BFA" w:rsidRPr="00505A5A" w:rsidRDefault="00E20BFA" w:rsidP="00E20BFA">
      <w:pPr>
        <w:pStyle w:val="ListParagraph"/>
        <w:numPr>
          <w:ilvl w:val="2"/>
          <w:numId w:val="41"/>
        </w:numPr>
      </w:pPr>
      <w:r w:rsidRPr="00505A5A">
        <w:t>This is to be used for the Azure Files service account that is created automatically when the Azure Files is domain-joined.</w:t>
      </w:r>
    </w:p>
    <w:p w14:paraId="7460A90F" w14:textId="77777777" w:rsidR="00E20BFA" w:rsidRPr="00505A5A" w:rsidRDefault="00E20BFA" w:rsidP="00E20BFA">
      <w:pPr>
        <w:pStyle w:val="ListParagraph"/>
        <w:numPr>
          <w:ilvl w:val="3"/>
          <w:numId w:val="41"/>
        </w:numPr>
      </w:pPr>
      <w:r w:rsidRPr="00505A5A">
        <w:t>Account name will be the storage account name and you will need to move the account to this OU</w:t>
      </w:r>
    </w:p>
    <w:p w14:paraId="079D9C85" w14:textId="77777777" w:rsidR="00012106" w:rsidRPr="00505A5A" w:rsidRDefault="00012106" w:rsidP="00012106">
      <w:pPr>
        <w:pStyle w:val="ListParagraph"/>
        <w:numPr>
          <w:ilvl w:val="2"/>
          <w:numId w:val="41"/>
        </w:numPr>
      </w:pPr>
      <w:r w:rsidRPr="00505A5A">
        <w:t>This description will incorporate</w:t>
      </w:r>
    </w:p>
    <w:p w14:paraId="1611BEFE" w14:textId="78F6E4CB" w:rsidR="00F6712A" w:rsidRPr="00505A5A" w:rsidRDefault="00012106" w:rsidP="00047A5A">
      <w:pPr>
        <w:pStyle w:val="ListParagraph"/>
        <w:numPr>
          <w:ilvl w:val="3"/>
          <w:numId w:val="41"/>
        </w:numPr>
        <w:spacing w:line="259" w:lineRule="auto"/>
      </w:pPr>
      <w:r w:rsidRPr="00505A5A">
        <w:t>Synchronized with Entra ID</w:t>
      </w:r>
    </w:p>
    <w:p w14:paraId="3B1D2E78" w14:textId="6582E757" w:rsidR="00E20BFA" w:rsidRPr="00505A5A" w:rsidRDefault="002A6D3B" w:rsidP="00E20BFA">
      <w:pPr>
        <w:pStyle w:val="ListParagraph"/>
        <w:numPr>
          <w:ilvl w:val="1"/>
          <w:numId w:val="41"/>
        </w:numPr>
      </w:pPr>
      <w:r>
        <w:t>OU=XXX, OU=</w:t>
      </w:r>
      <w:r w:rsidRPr="002A6D3B">
        <w:t xml:space="preserve"> </w:t>
      </w:r>
      <w:r w:rsidRPr="00505A5A">
        <w:t>Service Accounts</w:t>
      </w:r>
      <w:r>
        <w:t>, OU=</w:t>
      </w:r>
      <w:r w:rsidR="00E20BFA" w:rsidRPr="00505A5A">
        <w:t>Mail-Enabled Service Accounts</w:t>
      </w:r>
    </w:p>
    <w:p w14:paraId="37C10F4B" w14:textId="41229617" w:rsidR="00E20BFA" w:rsidRPr="00505A5A" w:rsidRDefault="00E20BFA" w:rsidP="00E20BFA">
      <w:pPr>
        <w:pStyle w:val="ListParagraph"/>
        <w:numPr>
          <w:ilvl w:val="2"/>
          <w:numId w:val="41"/>
        </w:numPr>
      </w:pPr>
      <w:r w:rsidRPr="00505A5A">
        <w:t>This is to be used for any service accounts that require an active mailbox</w:t>
      </w:r>
    </w:p>
    <w:p w14:paraId="10A6AC3B" w14:textId="77777777" w:rsidR="00012106" w:rsidRPr="00505A5A" w:rsidRDefault="00012106" w:rsidP="00012106">
      <w:pPr>
        <w:pStyle w:val="ListParagraph"/>
        <w:numPr>
          <w:ilvl w:val="2"/>
          <w:numId w:val="41"/>
        </w:numPr>
      </w:pPr>
      <w:r w:rsidRPr="00505A5A">
        <w:t>This description will incorporate</w:t>
      </w:r>
    </w:p>
    <w:p w14:paraId="47FD7F56" w14:textId="6CE30E94" w:rsidR="00F826BE" w:rsidRPr="00505A5A" w:rsidRDefault="00012106" w:rsidP="00B3258B">
      <w:pPr>
        <w:pStyle w:val="ListParagraph"/>
        <w:numPr>
          <w:ilvl w:val="3"/>
          <w:numId w:val="41"/>
        </w:numPr>
        <w:spacing w:line="259" w:lineRule="auto"/>
        <w:rPr>
          <w:sz w:val="20"/>
          <w:szCs w:val="20"/>
        </w:rPr>
      </w:pPr>
      <w:r w:rsidRPr="00505A5A">
        <w:t>Synchronized with Entra ID</w:t>
      </w:r>
    </w:p>
    <w:p w14:paraId="15AA86BE" w14:textId="54ECA04E" w:rsidR="00F64724" w:rsidRPr="00505A5A" w:rsidRDefault="0096673D" w:rsidP="00F64724">
      <w:pPr>
        <w:pStyle w:val="ListParagraph"/>
        <w:numPr>
          <w:ilvl w:val="0"/>
          <w:numId w:val="41"/>
        </w:numPr>
      </w:pPr>
      <w:r>
        <w:t>OU=XXX, OU=</w:t>
      </w:r>
      <w:r w:rsidR="00F64724" w:rsidRPr="00505A5A">
        <w:t>Shared Mailboxes</w:t>
      </w:r>
    </w:p>
    <w:p w14:paraId="46C98481" w14:textId="53EEE649" w:rsidR="00F64724" w:rsidRPr="00505A5A" w:rsidRDefault="0096673D" w:rsidP="00F64724">
      <w:pPr>
        <w:pStyle w:val="ListParagraph"/>
        <w:numPr>
          <w:ilvl w:val="1"/>
          <w:numId w:val="41"/>
        </w:numPr>
      </w:pPr>
      <w:r>
        <w:t>OU=XXX, OU=</w:t>
      </w:r>
      <w:r w:rsidRPr="002A6D3B">
        <w:t xml:space="preserve"> </w:t>
      </w:r>
      <w:r w:rsidRPr="00505A5A">
        <w:t>Shared Mailboxes</w:t>
      </w:r>
      <w:r>
        <w:t>, OU=</w:t>
      </w:r>
      <w:r w:rsidR="00F64724" w:rsidRPr="00505A5A">
        <w:t>Offboarded Users</w:t>
      </w:r>
    </w:p>
    <w:p w14:paraId="37CBA3BF" w14:textId="459FC9C4" w:rsidR="00F64724" w:rsidRPr="00505A5A" w:rsidRDefault="00F64724" w:rsidP="00F64724">
      <w:pPr>
        <w:pStyle w:val="ListParagraph"/>
        <w:numPr>
          <w:ilvl w:val="2"/>
          <w:numId w:val="41"/>
        </w:numPr>
      </w:pPr>
      <w:r w:rsidRPr="00505A5A">
        <w:lastRenderedPageBreak/>
        <w:t xml:space="preserve">This is to be used for any offboarded user that needs to have their mailbox converted to a shared mailbox.  </w:t>
      </w:r>
    </w:p>
    <w:p w14:paraId="545C38B2" w14:textId="3407E464" w:rsidR="00F64724" w:rsidRPr="00505A5A" w:rsidRDefault="00F64724" w:rsidP="00F64724">
      <w:pPr>
        <w:pStyle w:val="ListParagraph"/>
        <w:numPr>
          <w:ilvl w:val="3"/>
          <w:numId w:val="41"/>
        </w:numPr>
      </w:pPr>
      <w:r w:rsidRPr="00505A5A">
        <w:t xml:space="preserve">Moving offboarded users to this OU will </w:t>
      </w:r>
      <w:r w:rsidR="00B370DA" w:rsidRPr="00505A5A">
        <w:t>NOT delete in M365/Entra ID</w:t>
      </w:r>
    </w:p>
    <w:p w14:paraId="0B0A909A" w14:textId="29D3C9CD" w:rsidR="00851701" w:rsidRDefault="00B370DA" w:rsidP="009F6160">
      <w:pPr>
        <w:pStyle w:val="ListParagraph"/>
        <w:numPr>
          <w:ilvl w:val="2"/>
          <w:numId w:val="41"/>
        </w:numPr>
        <w:spacing w:line="259" w:lineRule="auto"/>
      </w:pPr>
      <w:r w:rsidRPr="00505A5A">
        <w:t xml:space="preserve">A manual action of converting the </w:t>
      </w:r>
      <w:r w:rsidR="00851701" w:rsidRPr="00505A5A">
        <w:t>user mailbox to a shared mailbox will need to occur after moving the user’s AD account to this OU</w:t>
      </w:r>
    </w:p>
    <w:p w14:paraId="23B5726E" w14:textId="4FCD0847" w:rsidR="00D46BE7" w:rsidRDefault="00D46BE7" w:rsidP="00D46BE7">
      <w:pPr>
        <w:pStyle w:val="Heading3"/>
      </w:pPr>
      <w:bookmarkStart w:id="9" w:name="_Toc191281716"/>
      <w:r>
        <w:t>Third</w:t>
      </w:r>
      <w:r w:rsidRPr="00287CF5">
        <w:t>-Level OU Structure</w:t>
      </w:r>
      <w:r>
        <w:t>:</w:t>
      </w:r>
      <w:bookmarkEnd w:id="9"/>
    </w:p>
    <w:p w14:paraId="0DD5C465" w14:textId="130AA3B3" w:rsidR="00E961E7" w:rsidRPr="00E961E7" w:rsidRDefault="00E961E7" w:rsidP="00E961E7">
      <w:r w:rsidRPr="00E961E7">
        <w:rPr>
          <w:noProof/>
        </w:rPr>
        <w:drawing>
          <wp:inline distT="0" distB="0" distL="0" distR="0" wp14:anchorId="17986D88" wp14:editId="3CB1F7DC">
            <wp:extent cx="1550327" cy="1435099"/>
            <wp:effectExtent l="190500" t="190500" r="183515" b="184785"/>
            <wp:docPr id="460926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268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146" cy="1438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06EF7" w:rsidRPr="00506EF7">
        <w:rPr>
          <w:noProof/>
        </w:rPr>
        <w:t xml:space="preserve"> </w:t>
      </w:r>
      <w:r w:rsidR="00506EF7" w:rsidRPr="00506EF7">
        <w:rPr>
          <w:noProof/>
        </w:rPr>
        <w:drawing>
          <wp:inline distT="0" distB="0" distL="0" distR="0" wp14:anchorId="1BD07658" wp14:editId="66D984FA">
            <wp:extent cx="1078772" cy="1404698"/>
            <wp:effectExtent l="190500" t="190500" r="198120" b="195580"/>
            <wp:docPr id="1624311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1186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85129" cy="14129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DE4490" w14:textId="32249E88" w:rsidR="00D46BE7" w:rsidRPr="00505A5A" w:rsidRDefault="00D16E1D" w:rsidP="00D46BE7">
      <w:r w:rsidRPr="00505A5A">
        <w:t>The following third-level OUs are mandatory for all environments.</w:t>
      </w:r>
    </w:p>
    <w:p w14:paraId="387DD6C0" w14:textId="723BD2FE" w:rsidR="00A71A83" w:rsidRPr="00505A5A" w:rsidRDefault="002479AA" w:rsidP="00C04633">
      <w:pPr>
        <w:pStyle w:val="ListParagraph"/>
        <w:numPr>
          <w:ilvl w:val="0"/>
          <w:numId w:val="42"/>
        </w:numPr>
      </w:pPr>
      <w:r>
        <w:t>OU=XXX, OU=</w:t>
      </w:r>
      <w:r w:rsidR="00985169" w:rsidRPr="00505A5A">
        <w:t>OU=Domain Users, OU=Security Groups</w:t>
      </w:r>
    </w:p>
    <w:p w14:paraId="7476F6C5" w14:textId="4B106945" w:rsidR="00A71A83" w:rsidRPr="00505A5A" w:rsidRDefault="002479AA" w:rsidP="00A71A83">
      <w:pPr>
        <w:pStyle w:val="ListParagraph"/>
        <w:numPr>
          <w:ilvl w:val="1"/>
          <w:numId w:val="42"/>
        </w:numPr>
      </w:pPr>
      <w:r>
        <w:t>OU=XXX, OU=Domain Users, OU=Security Groups, OU=</w:t>
      </w:r>
      <w:r w:rsidR="00090DD5" w:rsidRPr="00505A5A">
        <w:t>Application Security Groups</w:t>
      </w:r>
    </w:p>
    <w:p w14:paraId="6AA84A39" w14:textId="2A911304" w:rsidR="00090DD5" w:rsidRPr="00505A5A" w:rsidRDefault="00090DD5" w:rsidP="00090DD5">
      <w:pPr>
        <w:pStyle w:val="ListParagraph"/>
        <w:numPr>
          <w:ilvl w:val="2"/>
          <w:numId w:val="42"/>
        </w:numPr>
      </w:pPr>
      <w:r w:rsidRPr="00505A5A">
        <w:t xml:space="preserve">This is to be used for all application security groups that AD members would need to gain access to on-premises </w:t>
      </w:r>
      <w:r w:rsidR="004A0B70" w:rsidRPr="00505A5A">
        <w:t xml:space="preserve">hosted </w:t>
      </w:r>
      <w:r w:rsidRPr="00505A5A">
        <w:t>environment applications</w:t>
      </w:r>
    </w:p>
    <w:p w14:paraId="44C3ECCE" w14:textId="77777777" w:rsidR="003B4200" w:rsidRPr="00505A5A" w:rsidRDefault="003B4200" w:rsidP="003B4200">
      <w:pPr>
        <w:pStyle w:val="ListParagraph"/>
        <w:numPr>
          <w:ilvl w:val="2"/>
          <w:numId w:val="42"/>
        </w:numPr>
      </w:pPr>
      <w:r w:rsidRPr="00505A5A">
        <w:t>This description will incorporate</w:t>
      </w:r>
    </w:p>
    <w:p w14:paraId="2B6076B3" w14:textId="77777777" w:rsidR="003B4200" w:rsidRPr="00505A5A" w:rsidRDefault="003B4200" w:rsidP="003B4200">
      <w:pPr>
        <w:pStyle w:val="ListParagraph"/>
        <w:numPr>
          <w:ilvl w:val="3"/>
          <w:numId w:val="42"/>
        </w:numPr>
      </w:pPr>
      <w:r w:rsidRPr="00505A5A">
        <w:t>Synchronized with Entra ID</w:t>
      </w:r>
    </w:p>
    <w:p w14:paraId="52FD1AB0" w14:textId="4987E6EB" w:rsidR="00090DD5" w:rsidRPr="00505A5A" w:rsidRDefault="002479AA" w:rsidP="003B4200">
      <w:pPr>
        <w:pStyle w:val="ListParagraph"/>
        <w:numPr>
          <w:ilvl w:val="1"/>
          <w:numId w:val="42"/>
        </w:numPr>
      </w:pPr>
      <w:r>
        <w:t>OU=XXX, OU=Domain Users, OU=Security Groups, OU=</w:t>
      </w:r>
      <w:r w:rsidR="000B0938" w:rsidRPr="00505A5A">
        <w:t>Folder Security</w:t>
      </w:r>
    </w:p>
    <w:p w14:paraId="11616202" w14:textId="5D4BA1D4" w:rsidR="000B0938" w:rsidRPr="00505A5A" w:rsidRDefault="000B0938" w:rsidP="007B0C91">
      <w:pPr>
        <w:pStyle w:val="ListParagraph"/>
        <w:numPr>
          <w:ilvl w:val="2"/>
          <w:numId w:val="42"/>
        </w:numPr>
      </w:pPr>
      <w:r w:rsidRPr="00505A5A">
        <w:t>This is to be used for all NTFS permission security groups accessing any file share</w:t>
      </w:r>
      <w:r w:rsidR="007B0C91" w:rsidRPr="00505A5A">
        <w:t>s</w:t>
      </w:r>
    </w:p>
    <w:p w14:paraId="6D008133" w14:textId="77777777" w:rsidR="007B0C91" w:rsidRPr="00505A5A" w:rsidRDefault="007B0C91" w:rsidP="007B0C91">
      <w:pPr>
        <w:pStyle w:val="ListParagraph"/>
        <w:numPr>
          <w:ilvl w:val="2"/>
          <w:numId w:val="42"/>
        </w:numPr>
      </w:pPr>
      <w:r w:rsidRPr="00505A5A">
        <w:t>This description will incorporate</w:t>
      </w:r>
    </w:p>
    <w:p w14:paraId="476970B9" w14:textId="77777777" w:rsidR="007B0C91" w:rsidRPr="00505A5A" w:rsidRDefault="007B0C91" w:rsidP="007B0C91">
      <w:pPr>
        <w:pStyle w:val="ListParagraph"/>
        <w:numPr>
          <w:ilvl w:val="3"/>
          <w:numId w:val="42"/>
        </w:numPr>
      </w:pPr>
      <w:r w:rsidRPr="00505A5A">
        <w:t>Synchronized with Entra ID</w:t>
      </w:r>
    </w:p>
    <w:p w14:paraId="501266D9" w14:textId="7DB29278" w:rsidR="007B0C91" w:rsidRPr="00505A5A" w:rsidRDefault="002479AA" w:rsidP="007B0C91">
      <w:pPr>
        <w:pStyle w:val="ListParagraph"/>
        <w:numPr>
          <w:ilvl w:val="1"/>
          <w:numId w:val="42"/>
        </w:numPr>
      </w:pPr>
      <w:r>
        <w:t>OU=XXX, OU=Domain Users, OU=Security Groups, OU=</w:t>
      </w:r>
      <w:r w:rsidR="007B0C91" w:rsidRPr="00505A5A">
        <w:t>Group Policies</w:t>
      </w:r>
    </w:p>
    <w:p w14:paraId="677BBE5A" w14:textId="1E405A23" w:rsidR="007B0C91" w:rsidRPr="00505A5A" w:rsidRDefault="007B0C91" w:rsidP="007B0C91">
      <w:pPr>
        <w:pStyle w:val="ListParagraph"/>
        <w:numPr>
          <w:ilvl w:val="2"/>
          <w:numId w:val="42"/>
        </w:numPr>
      </w:pPr>
      <w:r w:rsidRPr="00505A5A">
        <w:t xml:space="preserve">This is to be used for any Group Policy security groups used for security filtering of “item-level targeting” </w:t>
      </w:r>
      <w:r w:rsidR="00EA7BF2" w:rsidRPr="00505A5A">
        <w:t>and/or with Group Policy scope targeting</w:t>
      </w:r>
    </w:p>
    <w:p w14:paraId="78210E3C" w14:textId="77777777" w:rsidR="00EA7BF2" w:rsidRPr="00505A5A" w:rsidRDefault="00EA7BF2" w:rsidP="00EA7BF2">
      <w:pPr>
        <w:pStyle w:val="ListParagraph"/>
        <w:numPr>
          <w:ilvl w:val="2"/>
          <w:numId w:val="42"/>
        </w:numPr>
      </w:pPr>
      <w:r w:rsidRPr="00505A5A">
        <w:t>This description will incorporate</w:t>
      </w:r>
    </w:p>
    <w:p w14:paraId="272C08C3" w14:textId="77777777" w:rsidR="00EA7BF2" w:rsidRPr="00505A5A" w:rsidRDefault="00EA7BF2" w:rsidP="00EA7BF2">
      <w:pPr>
        <w:pStyle w:val="ListParagraph"/>
        <w:numPr>
          <w:ilvl w:val="3"/>
          <w:numId w:val="42"/>
        </w:numPr>
      </w:pPr>
      <w:r w:rsidRPr="00505A5A">
        <w:t>Synchronized with Entra ID</w:t>
      </w:r>
    </w:p>
    <w:p w14:paraId="03809D59" w14:textId="46AA0246" w:rsidR="00EA7BF2" w:rsidRPr="00505A5A" w:rsidRDefault="002479AA" w:rsidP="00EA7BF2">
      <w:pPr>
        <w:pStyle w:val="ListParagraph"/>
        <w:numPr>
          <w:ilvl w:val="1"/>
          <w:numId w:val="42"/>
        </w:numPr>
      </w:pPr>
      <w:r>
        <w:t>OU=XXX, OU=Domain Users, OU=Security Groups, OU=</w:t>
      </w:r>
      <w:r w:rsidR="007D09BD" w:rsidRPr="00505A5A">
        <w:t>Printer Access</w:t>
      </w:r>
    </w:p>
    <w:p w14:paraId="3B754791" w14:textId="5474D1DB" w:rsidR="007D09BD" w:rsidRPr="00505A5A" w:rsidRDefault="007D09BD" w:rsidP="007D09BD">
      <w:pPr>
        <w:pStyle w:val="ListParagraph"/>
        <w:numPr>
          <w:ilvl w:val="2"/>
          <w:numId w:val="42"/>
        </w:numPr>
      </w:pPr>
      <w:r w:rsidRPr="00505A5A">
        <w:t>This is to be used for any Printer security groups used for restricting access to specific printers</w:t>
      </w:r>
    </w:p>
    <w:p w14:paraId="507B64DA" w14:textId="4356FF91" w:rsidR="001A3A67" w:rsidRPr="00505A5A" w:rsidRDefault="001A3A67" w:rsidP="001A3A67">
      <w:pPr>
        <w:pStyle w:val="ListParagraph"/>
        <w:numPr>
          <w:ilvl w:val="3"/>
          <w:numId w:val="42"/>
        </w:numPr>
      </w:pPr>
      <w:r w:rsidRPr="00505A5A">
        <w:t>May be needed for Printer Cloud solution as well</w:t>
      </w:r>
    </w:p>
    <w:p w14:paraId="4845461A" w14:textId="77777777" w:rsidR="001A3A67" w:rsidRPr="00505A5A" w:rsidRDefault="001A3A67" w:rsidP="001A3A67">
      <w:pPr>
        <w:pStyle w:val="ListParagraph"/>
        <w:numPr>
          <w:ilvl w:val="2"/>
          <w:numId w:val="42"/>
        </w:numPr>
      </w:pPr>
      <w:r w:rsidRPr="00505A5A">
        <w:t>This description will incorporate</w:t>
      </w:r>
    </w:p>
    <w:p w14:paraId="249F2EC9" w14:textId="77777777" w:rsidR="001A3A67" w:rsidRPr="00505A5A" w:rsidRDefault="001A3A67" w:rsidP="001A3A67">
      <w:pPr>
        <w:pStyle w:val="ListParagraph"/>
        <w:numPr>
          <w:ilvl w:val="3"/>
          <w:numId w:val="42"/>
        </w:numPr>
      </w:pPr>
      <w:r w:rsidRPr="00505A5A">
        <w:t>Synchronized with Entra ID</w:t>
      </w:r>
    </w:p>
    <w:p w14:paraId="640DC0F1" w14:textId="7B9F43F2" w:rsidR="009D2540" w:rsidRPr="00505A5A" w:rsidRDefault="00B65A30" w:rsidP="009D2540">
      <w:pPr>
        <w:pStyle w:val="ListParagraph"/>
        <w:numPr>
          <w:ilvl w:val="0"/>
          <w:numId w:val="42"/>
        </w:numPr>
      </w:pPr>
      <w:r>
        <w:t xml:space="preserve">OU=XXX, </w:t>
      </w:r>
      <w:r w:rsidR="009D2540" w:rsidRPr="00505A5A">
        <w:t>OU=Domain Workstations, OU=Desktops</w:t>
      </w:r>
    </w:p>
    <w:p w14:paraId="01FD7783" w14:textId="2D071E8B" w:rsidR="009D2540" w:rsidRPr="00505A5A" w:rsidRDefault="00B65A30" w:rsidP="009D2540">
      <w:pPr>
        <w:pStyle w:val="ListParagraph"/>
        <w:numPr>
          <w:ilvl w:val="1"/>
          <w:numId w:val="42"/>
        </w:numPr>
      </w:pPr>
      <w:r>
        <w:t>OU=XXX, OU=Domain Workstations, OU=Desktops, OU=</w:t>
      </w:r>
      <w:r w:rsidR="000E0BB9" w:rsidRPr="00505A5A">
        <w:t>Locations</w:t>
      </w:r>
    </w:p>
    <w:p w14:paraId="29FF2605" w14:textId="0BF6E8CA" w:rsidR="000E0BB9" w:rsidRPr="00505A5A" w:rsidRDefault="000E0BB9" w:rsidP="000E0BB9">
      <w:pPr>
        <w:pStyle w:val="ListParagraph"/>
        <w:numPr>
          <w:ilvl w:val="2"/>
          <w:numId w:val="42"/>
        </w:numPr>
      </w:pPr>
      <w:r w:rsidRPr="00505A5A">
        <w:t>Each location should have its own OU for Desktops</w:t>
      </w:r>
    </w:p>
    <w:p w14:paraId="5557BAA4" w14:textId="77777777" w:rsidR="000E0BB9" w:rsidRPr="00505A5A" w:rsidRDefault="000E0BB9" w:rsidP="000E0BB9">
      <w:pPr>
        <w:pStyle w:val="ListParagraph"/>
        <w:numPr>
          <w:ilvl w:val="2"/>
          <w:numId w:val="42"/>
        </w:numPr>
      </w:pPr>
      <w:r w:rsidRPr="00505A5A">
        <w:t>This description will incorporate</w:t>
      </w:r>
    </w:p>
    <w:p w14:paraId="206AAD59" w14:textId="52B3B785" w:rsidR="000E0BB9" w:rsidRPr="00505A5A" w:rsidRDefault="000E0BB9" w:rsidP="000E0BB9">
      <w:pPr>
        <w:pStyle w:val="ListParagraph"/>
        <w:numPr>
          <w:ilvl w:val="3"/>
          <w:numId w:val="42"/>
        </w:numPr>
      </w:pPr>
      <w:r w:rsidRPr="00505A5A">
        <w:t>Synchronized with Entra ID</w:t>
      </w:r>
    </w:p>
    <w:p w14:paraId="322BA233" w14:textId="5BA90B1B" w:rsidR="009D2540" w:rsidRPr="00505A5A" w:rsidRDefault="00B65A30" w:rsidP="009D2540">
      <w:pPr>
        <w:pStyle w:val="ListParagraph"/>
        <w:numPr>
          <w:ilvl w:val="0"/>
          <w:numId w:val="42"/>
        </w:numPr>
      </w:pPr>
      <w:r>
        <w:t xml:space="preserve">OU=XXX, </w:t>
      </w:r>
      <w:r w:rsidRPr="00505A5A">
        <w:t>OU=Domain Workstations, OU=</w:t>
      </w:r>
      <w:r w:rsidR="009D2540" w:rsidRPr="00505A5A">
        <w:t>Laptops</w:t>
      </w:r>
    </w:p>
    <w:p w14:paraId="51C594A1" w14:textId="2FB88E1E" w:rsidR="00B65A30" w:rsidRPr="00505A5A" w:rsidRDefault="00B65A30" w:rsidP="00B65A30">
      <w:pPr>
        <w:pStyle w:val="ListParagraph"/>
        <w:numPr>
          <w:ilvl w:val="1"/>
          <w:numId w:val="42"/>
        </w:numPr>
      </w:pPr>
      <w:r>
        <w:lastRenderedPageBreak/>
        <w:t>OU=XXX, OU=Domain Workstations, OU=Laptops, OU=</w:t>
      </w:r>
      <w:r w:rsidRPr="00505A5A">
        <w:t>Locations</w:t>
      </w:r>
    </w:p>
    <w:p w14:paraId="286C5D22" w14:textId="77777777" w:rsidR="000E0BB9" w:rsidRPr="00505A5A" w:rsidRDefault="000E0BB9" w:rsidP="000E0BB9">
      <w:pPr>
        <w:pStyle w:val="ListParagraph"/>
        <w:numPr>
          <w:ilvl w:val="2"/>
          <w:numId w:val="42"/>
        </w:numPr>
      </w:pPr>
      <w:r w:rsidRPr="00505A5A">
        <w:t>Each location should have its own OU for Desktops</w:t>
      </w:r>
    </w:p>
    <w:p w14:paraId="603DA0E4" w14:textId="77777777" w:rsidR="000E0BB9" w:rsidRPr="00505A5A" w:rsidRDefault="000E0BB9" w:rsidP="000E0BB9">
      <w:pPr>
        <w:pStyle w:val="ListParagraph"/>
        <w:numPr>
          <w:ilvl w:val="2"/>
          <w:numId w:val="42"/>
        </w:numPr>
      </w:pPr>
      <w:r w:rsidRPr="00505A5A">
        <w:t>This description will incorporate</w:t>
      </w:r>
    </w:p>
    <w:p w14:paraId="4639F8AB" w14:textId="12327121" w:rsidR="000E0BB9" w:rsidRPr="00505A5A" w:rsidRDefault="000E0BB9" w:rsidP="000E0BB9">
      <w:pPr>
        <w:pStyle w:val="ListParagraph"/>
        <w:numPr>
          <w:ilvl w:val="3"/>
          <w:numId w:val="42"/>
        </w:numPr>
      </w:pPr>
      <w:r w:rsidRPr="00505A5A">
        <w:t>Synchronized with Entra ID</w:t>
      </w:r>
    </w:p>
    <w:p w14:paraId="62D3D2E8" w14:textId="44598DC0" w:rsidR="00C90FBE" w:rsidRDefault="00C90FBE" w:rsidP="00B867F8">
      <w:pPr>
        <w:pStyle w:val="Heading1"/>
      </w:pPr>
      <w:bookmarkStart w:id="10" w:name="_Toc191281717"/>
      <w:r>
        <w:t>Naming Standards</w:t>
      </w:r>
      <w:bookmarkEnd w:id="10"/>
    </w:p>
    <w:p w14:paraId="6071D1E5" w14:textId="1D4E605F" w:rsidR="001A3A67" w:rsidRDefault="001A3A67" w:rsidP="00B867F8">
      <w:pPr>
        <w:pStyle w:val="Heading2"/>
      </w:pPr>
      <w:bookmarkStart w:id="11" w:name="_Toc191281718"/>
      <w:r>
        <w:t>Security Group Naming Standards:</w:t>
      </w:r>
      <w:bookmarkEnd w:id="11"/>
    </w:p>
    <w:p w14:paraId="7150EA9C" w14:textId="6573FF77" w:rsidR="001A3A67" w:rsidRPr="00505A5A" w:rsidRDefault="001A3A67" w:rsidP="001A3A67">
      <w:r w:rsidRPr="00505A5A">
        <w:t xml:space="preserve">The following security group OUs will </w:t>
      </w:r>
      <w:r w:rsidR="00750223" w:rsidRPr="00505A5A">
        <w:t>require</w:t>
      </w:r>
      <w:r w:rsidRPr="00505A5A">
        <w:t xml:space="preserve"> a naming standard to easily identify what their intention is for use within the hybrid environment. </w:t>
      </w:r>
    </w:p>
    <w:p w14:paraId="49EBE853" w14:textId="77777777" w:rsidR="00B23F9D" w:rsidRDefault="00DA6593" w:rsidP="00B23F9D">
      <w:pPr>
        <w:pStyle w:val="Heading3"/>
      </w:pPr>
      <w:bookmarkStart w:id="12" w:name="_Toc191281719"/>
      <w:r w:rsidRPr="00B867F8">
        <w:t>Global Security Groups</w:t>
      </w:r>
      <w:bookmarkEnd w:id="12"/>
    </w:p>
    <w:p w14:paraId="22239398" w14:textId="75C4993A" w:rsidR="00B23F9D" w:rsidRPr="00505A5A" w:rsidRDefault="00B23F9D" w:rsidP="00B23F9D">
      <w:pPr>
        <w:rPr>
          <w:szCs w:val="24"/>
        </w:rPr>
      </w:pPr>
      <w:r w:rsidRPr="00505A5A">
        <w:t xml:space="preserve">A global security group is </w:t>
      </w:r>
      <w:r w:rsidR="00316916">
        <w:t>a</w:t>
      </w:r>
      <w:r w:rsidRPr="00505A5A">
        <w:t>ny group that is managed in Active Directory for membership and used to assign permission for access to Entra ID services or functions.</w:t>
      </w:r>
    </w:p>
    <w:p w14:paraId="6459BE26" w14:textId="77777777" w:rsidR="00EB4F1B" w:rsidRPr="00505A5A" w:rsidRDefault="00DA6593" w:rsidP="000D3977">
      <w:pPr>
        <w:pStyle w:val="ListParagraph"/>
        <w:numPr>
          <w:ilvl w:val="1"/>
          <w:numId w:val="48"/>
        </w:numPr>
      </w:pPr>
      <w:r w:rsidRPr="00505A5A">
        <w:t>Naming standard</w:t>
      </w:r>
    </w:p>
    <w:p w14:paraId="0BA2B3B5" w14:textId="5BDA64CC" w:rsidR="00DA6593" w:rsidRPr="00505A5A" w:rsidRDefault="00C4287E" w:rsidP="002226BD">
      <w:pPr>
        <w:pStyle w:val="ListParagraph"/>
        <w:numPr>
          <w:ilvl w:val="2"/>
          <w:numId w:val="48"/>
        </w:numPr>
      </w:pPr>
      <w:r w:rsidRPr="00505A5A">
        <w:t>XXX</w:t>
      </w:r>
      <w:r w:rsidR="00DA6593" w:rsidRPr="00505A5A">
        <w:t>-G-</w:t>
      </w:r>
      <w:proofErr w:type="spellStart"/>
      <w:r w:rsidR="00DA6593" w:rsidRPr="00505A5A">
        <w:t>ServiceName</w:t>
      </w:r>
      <w:proofErr w:type="spellEnd"/>
      <w:r w:rsidR="00DA6593" w:rsidRPr="00505A5A">
        <w:t xml:space="preserve"> </w:t>
      </w:r>
    </w:p>
    <w:p w14:paraId="268746E3" w14:textId="453D4113" w:rsidR="00DA6593" w:rsidRPr="00505A5A" w:rsidRDefault="00C4287E" w:rsidP="000D3977">
      <w:pPr>
        <w:pStyle w:val="ListParagraph"/>
        <w:numPr>
          <w:ilvl w:val="3"/>
          <w:numId w:val="48"/>
        </w:numPr>
      </w:pPr>
      <w:r w:rsidRPr="00505A5A">
        <w:t>XXX</w:t>
      </w:r>
      <w:r w:rsidR="00E72D60" w:rsidRPr="00505A5A">
        <w:t xml:space="preserve"> = the three</w:t>
      </w:r>
      <w:r w:rsidR="00BA37A2" w:rsidRPr="00505A5A">
        <w:t>-</w:t>
      </w:r>
      <w:r w:rsidR="00E72D60" w:rsidRPr="00505A5A">
        <w:t xml:space="preserve">letter </w:t>
      </w:r>
      <w:r w:rsidR="00BA37A2" w:rsidRPr="00505A5A">
        <w:t xml:space="preserve">custom </w:t>
      </w:r>
      <w:r w:rsidR="00E72D60" w:rsidRPr="00505A5A">
        <w:t>company acronym</w:t>
      </w:r>
    </w:p>
    <w:p w14:paraId="01E5A5D4" w14:textId="1A59A7E4" w:rsidR="00E72D60" w:rsidRPr="00505A5A" w:rsidRDefault="00E72D60" w:rsidP="000D3977">
      <w:pPr>
        <w:pStyle w:val="ListParagraph"/>
        <w:numPr>
          <w:ilvl w:val="3"/>
          <w:numId w:val="48"/>
        </w:numPr>
      </w:pPr>
      <w:r w:rsidRPr="00505A5A">
        <w:t>G = Global</w:t>
      </w:r>
    </w:p>
    <w:p w14:paraId="2785554B" w14:textId="05096E49" w:rsidR="00E72D60" w:rsidRPr="00505A5A" w:rsidRDefault="00E72D60" w:rsidP="000D3977">
      <w:pPr>
        <w:pStyle w:val="ListParagraph"/>
        <w:numPr>
          <w:ilvl w:val="3"/>
          <w:numId w:val="48"/>
        </w:numPr>
      </w:pPr>
      <w:proofErr w:type="spellStart"/>
      <w:r w:rsidRPr="00505A5A">
        <w:t>ServiceName</w:t>
      </w:r>
      <w:proofErr w:type="spellEnd"/>
    </w:p>
    <w:p w14:paraId="713401D5" w14:textId="2974CEA4" w:rsidR="00E72D60" w:rsidRPr="00505A5A" w:rsidRDefault="00E72D60" w:rsidP="000D3977">
      <w:pPr>
        <w:pStyle w:val="ListParagraph"/>
        <w:numPr>
          <w:ilvl w:val="4"/>
          <w:numId w:val="48"/>
        </w:numPr>
      </w:pPr>
      <w:r w:rsidRPr="00505A5A">
        <w:t xml:space="preserve">Any service that </w:t>
      </w:r>
      <w:r w:rsidR="00C4287E" w:rsidRPr="00505A5A">
        <w:t>is hosted in Entra ID and requires association for permission to use this service.</w:t>
      </w:r>
    </w:p>
    <w:p w14:paraId="33E6B39B" w14:textId="5F6ADD2D" w:rsidR="003E7118" w:rsidRPr="00505A5A" w:rsidRDefault="003E7118" w:rsidP="00464E16">
      <w:pPr>
        <w:pStyle w:val="ListParagraph"/>
        <w:numPr>
          <w:ilvl w:val="2"/>
          <w:numId w:val="48"/>
        </w:numPr>
      </w:pPr>
      <w:r w:rsidRPr="00505A5A">
        <w:t>The same naming standard is applied to the third-level OUs as well under th</w:t>
      </w:r>
      <w:r w:rsidR="00AC538B" w:rsidRPr="00505A5A">
        <w:t>e Global Security OU</w:t>
      </w:r>
    </w:p>
    <w:p w14:paraId="21094D9D" w14:textId="5A3D7D38" w:rsidR="0095068D" w:rsidRPr="00505A5A" w:rsidRDefault="0095068D" w:rsidP="00464E16">
      <w:pPr>
        <w:pStyle w:val="ListParagraph"/>
        <w:numPr>
          <w:ilvl w:val="3"/>
          <w:numId w:val="48"/>
        </w:numPr>
      </w:pPr>
      <w:r w:rsidRPr="00505A5A">
        <w:t>Azure</w:t>
      </w:r>
    </w:p>
    <w:p w14:paraId="1D4BA3BB" w14:textId="61C1877B" w:rsidR="0095068D" w:rsidRPr="00505A5A" w:rsidRDefault="00573B7D" w:rsidP="00464E16">
      <w:pPr>
        <w:pStyle w:val="ListParagraph"/>
        <w:numPr>
          <w:ilvl w:val="3"/>
          <w:numId w:val="48"/>
        </w:numPr>
      </w:pPr>
      <w:r w:rsidRPr="00505A5A">
        <w:t>M365 Licensing</w:t>
      </w:r>
    </w:p>
    <w:p w14:paraId="69A90C55" w14:textId="74AF4888" w:rsidR="00EE40DC" w:rsidRPr="00505A5A" w:rsidRDefault="004B14B4" w:rsidP="004B14B4">
      <w:pPr>
        <w:pStyle w:val="ListParagraph"/>
        <w:numPr>
          <w:ilvl w:val="2"/>
          <w:numId w:val="48"/>
        </w:numPr>
      </w:pPr>
      <w:r w:rsidRPr="00505A5A">
        <w:t>Add a description identifying the service that is being applied in Entra ID using the group</w:t>
      </w:r>
    </w:p>
    <w:p w14:paraId="0E065246" w14:textId="398ABBF2" w:rsidR="00AC538B" w:rsidRDefault="00AC538B" w:rsidP="006B4F74">
      <w:pPr>
        <w:pStyle w:val="Heading3"/>
      </w:pPr>
      <w:bookmarkStart w:id="13" w:name="_Toc191281720"/>
      <w:r w:rsidRPr="006B4F74">
        <w:t>Application Security Groups</w:t>
      </w:r>
      <w:bookmarkEnd w:id="13"/>
    </w:p>
    <w:p w14:paraId="5B470EEC" w14:textId="3D16C9A9" w:rsidR="00590356" w:rsidRPr="00505A5A" w:rsidRDefault="00590356" w:rsidP="00590356">
      <w:pPr>
        <w:rPr>
          <w:sz w:val="24"/>
          <w:szCs w:val="24"/>
        </w:rPr>
      </w:pPr>
      <w:r w:rsidRPr="00505A5A">
        <w:t>An application security group is any line of business application that is hosted on-premises and requires membership to access the LoB application.</w:t>
      </w:r>
    </w:p>
    <w:p w14:paraId="3309DDD0" w14:textId="77777777" w:rsidR="00EB4F1B" w:rsidRPr="00505A5A" w:rsidRDefault="00AC538B" w:rsidP="00EE40DC">
      <w:pPr>
        <w:pStyle w:val="ListParagraph"/>
        <w:numPr>
          <w:ilvl w:val="1"/>
          <w:numId w:val="49"/>
        </w:numPr>
      </w:pPr>
      <w:r w:rsidRPr="00505A5A">
        <w:t>Naming standard</w:t>
      </w:r>
    </w:p>
    <w:p w14:paraId="6177A714" w14:textId="5C7FEF3D" w:rsidR="00AC538B" w:rsidRPr="00505A5A" w:rsidRDefault="00AC538B" w:rsidP="00EE40DC">
      <w:pPr>
        <w:pStyle w:val="ListParagraph"/>
        <w:numPr>
          <w:ilvl w:val="2"/>
          <w:numId w:val="49"/>
        </w:numPr>
      </w:pPr>
      <w:r w:rsidRPr="00505A5A">
        <w:t>XXX-APP-</w:t>
      </w:r>
      <w:proofErr w:type="spellStart"/>
      <w:r w:rsidRPr="00505A5A">
        <w:t>ApplicationName</w:t>
      </w:r>
      <w:proofErr w:type="spellEnd"/>
    </w:p>
    <w:p w14:paraId="1ACD2037" w14:textId="77777777" w:rsidR="00AC538B" w:rsidRPr="00505A5A" w:rsidRDefault="00AC538B" w:rsidP="00EE40DC">
      <w:pPr>
        <w:pStyle w:val="ListParagraph"/>
        <w:numPr>
          <w:ilvl w:val="3"/>
          <w:numId w:val="49"/>
        </w:numPr>
      </w:pPr>
      <w:r w:rsidRPr="00505A5A">
        <w:t>XXX = the three-letter custom company acronym</w:t>
      </w:r>
    </w:p>
    <w:p w14:paraId="4A59A011" w14:textId="44FC2D13" w:rsidR="00AC538B" w:rsidRPr="00505A5A" w:rsidRDefault="00720C21" w:rsidP="00EE40DC">
      <w:pPr>
        <w:pStyle w:val="ListParagraph"/>
        <w:numPr>
          <w:ilvl w:val="3"/>
          <w:numId w:val="49"/>
        </w:numPr>
      </w:pPr>
      <w:r w:rsidRPr="00505A5A">
        <w:t>APP</w:t>
      </w:r>
      <w:r w:rsidR="00AC538B" w:rsidRPr="00505A5A">
        <w:t xml:space="preserve"> = </w:t>
      </w:r>
      <w:r w:rsidRPr="00505A5A">
        <w:t>Application</w:t>
      </w:r>
    </w:p>
    <w:p w14:paraId="2578CB6B" w14:textId="0F5E170F" w:rsidR="00AC538B" w:rsidRPr="00505A5A" w:rsidRDefault="006F2931" w:rsidP="00EE40DC">
      <w:pPr>
        <w:pStyle w:val="ListParagraph"/>
        <w:numPr>
          <w:ilvl w:val="3"/>
          <w:numId w:val="49"/>
        </w:numPr>
      </w:pPr>
      <w:proofErr w:type="spellStart"/>
      <w:r w:rsidRPr="00505A5A">
        <w:t>Application</w:t>
      </w:r>
      <w:r w:rsidR="00AC538B" w:rsidRPr="00505A5A">
        <w:t>Name</w:t>
      </w:r>
      <w:proofErr w:type="spellEnd"/>
    </w:p>
    <w:p w14:paraId="6E553301" w14:textId="4539DE8A" w:rsidR="00555960" w:rsidRPr="00505A5A" w:rsidRDefault="00555960" w:rsidP="00EE40DC">
      <w:pPr>
        <w:pStyle w:val="ListParagraph"/>
        <w:numPr>
          <w:ilvl w:val="2"/>
          <w:numId w:val="49"/>
        </w:numPr>
      </w:pPr>
      <w:r w:rsidRPr="00505A5A">
        <w:t xml:space="preserve">Add a description identifying the application and server </w:t>
      </w:r>
      <w:r w:rsidR="00FB5A40" w:rsidRPr="00505A5A">
        <w:t>resources using this group</w:t>
      </w:r>
    </w:p>
    <w:p w14:paraId="7BD280CC" w14:textId="0B2DFF4A" w:rsidR="00AC538B" w:rsidRDefault="0095068D" w:rsidP="008D55CF">
      <w:pPr>
        <w:pStyle w:val="Heading3"/>
      </w:pPr>
      <w:bookmarkStart w:id="14" w:name="_Toc191281721"/>
      <w:r w:rsidRPr="008D55CF">
        <w:t>Folder Security</w:t>
      </w:r>
      <w:r w:rsidR="008D55CF">
        <w:t xml:space="preserve"> Groups</w:t>
      </w:r>
      <w:bookmarkEnd w:id="14"/>
    </w:p>
    <w:p w14:paraId="7D914EE6" w14:textId="1522E0F5" w:rsidR="00651B48" w:rsidRPr="00505A5A" w:rsidRDefault="00651B48" w:rsidP="00651B48">
      <w:pPr>
        <w:rPr>
          <w:sz w:val="24"/>
          <w:szCs w:val="24"/>
        </w:rPr>
      </w:pPr>
      <w:r w:rsidRPr="00651B48">
        <w:rPr>
          <w:sz w:val="20"/>
          <w:szCs w:val="20"/>
        </w:rPr>
        <w:t xml:space="preserve">A folder security group is </w:t>
      </w:r>
      <w:r>
        <w:rPr>
          <w:sz w:val="20"/>
          <w:szCs w:val="20"/>
        </w:rPr>
        <w:t>a</w:t>
      </w:r>
      <w:r w:rsidRPr="00651B48">
        <w:rPr>
          <w:sz w:val="20"/>
          <w:szCs w:val="20"/>
        </w:rPr>
        <w:t>ny folder within any file share that requires NTFS security permissions</w:t>
      </w:r>
      <w:r>
        <w:rPr>
          <w:sz w:val="20"/>
          <w:szCs w:val="20"/>
        </w:rPr>
        <w:t xml:space="preserve"> for access</w:t>
      </w:r>
      <w:r w:rsidR="009A10D5">
        <w:rPr>
          <w:sz w:val="20"/>
          <w:szCs w:val="20"/>
        </w:rPr>
        <w:t xml:space="preserve">ing the </w:t>
      </w:r>
      <w:r w:rsidR="009A10D5" w:rsidRPr="00505A5A">
        <w:t>files beneath it.</w:t>
      </w:r>
    </w:p>
    <w:p w14:paraId="207C60A7" w14:textId="77777777" w:rsidR="009A10D5" w:rsidRPr="00505A5A" w:rsidRDefault="0095068D" w:rsidP="009A10D5">
      <w:pPr>
        <w:pStyle w:val="ListParagraph"/>
        <w:numPr>
          <w:ilvl w:val="0"/>
          <w:numId w:val="46"/>
        </w:numPr>
      </w:pPr>
      <w:r w:rsidRPr="00505A5A">
        <w:t>Naming standard</w:t>
      </w:r>
    </w:p>
    <w:p w14:paraId="5BDC9AF2" w14:textId="77777777" w:rsidR="00076D98" w:rsidRPr="00505A5A" w:rsidRDefault="0095068D" w:rsidP="00B2414F">
      <w:pPr>
        <w:pStyle w:val="ListParagraph"/>
        <w:numPr>
          <w:ilvl w:val="1"/>
          <w:numId w:val="46"/>
        </w:numPr>
      </w:pPr>
      <w:r w:rsidRPr="00505A5A">
        <w:t>XXX-</w:t>
      </w:r>
      <w:r w:rsidR="00573B7D" w:rsidRPr="00505A5A">
        <w:t>FS</w:t>
      </w:r>
      <w:r w:rsidRPr="00505A5A">
        <w:t>-</w:t>
      </w:r>
      <w:proofErr w:type="spellStart"/>
      <w:r w:rsidR="00573B7D" w:rsidRPr="00505A5A">
        <w:t>Folder</w:t>
      </w:r>
      <w:r w:rsidRPr="00505A5A">
        <w:t>Name</w:t>
      </w:r>
      <w:proofErr w:type="spellEnd"/>
      <w:r w:rsidRPr="00505A5A">
        <w:t xml:space="preserve"> </w:t>
      </w:r>
    </w:p>
    <w:p w14:paraId="2BDE59BE" w14:textId="77777777" w:rsidR="00076D98" w:rsidRPr="00505A5A" w:rsidRDefault="0095068D" w:rsidP="00076D98">
      <w:pPr>
        <w:pStyle w:val="ListParagraph"/>
        <w:numPr>
          <w:ilvl w:val="2"/>
          <w:numId w:val="46"/>
        </w:numPr>
      </w:pPr>
      <w:r w:rsidRPr="00505A5A">
        <w:t>XXX = the three-letter custom company acronym</w:t>
      </w:r>
    </w:p>
    <w:p w14:paraId="74FCA93F" w14:textId="77777777" w:rsidR="00076D98" w:rsidRPr="00505A5A" w:rsidRDefault="00573B7D" w:rsidP="00076D98">
      <w:pPr>
        <w:pStyle w:val="ListParagraph"/>
        <w:numPr>
          <w:ilvl w:val="2"/>
          <w:numId w:val="46"/>
        </w:numPr>
      </w:pPr>
      <w:r w:rsidRPr="00505A5A">
        <w:t>FS</w:t>
      </w:r>
      <w:r w:rsidR="0095068D" w:rsidRPr="00505A5A">
        <w:t xml:space="preserve"> = </w:t>
      </w:r>
      <w:r w:rsidRPr="00505A5A">
        <w:t>File Security</w:t>
      </w:r>
    </w:p>
    <w:p w14:paraId="443910A8" w14:textId="77777777" w:rsidR="00076D98" w:rsidRPr="00505A5A" w:rsidRDefault="00555960" w:rsidP="00B2414F">
      <w:pPr>
        <w:pStyle w:val="ListParagraph"/>
        <w:numPr>
          <w:ilvl w:val="2"/>
          <w:numId w:val="46"/>
        </w:numPr>
      </w:pPr>
      <w:proofErr w:type="spellStart"/>
      <w:r w:rsidRPr="00505A5A">
        <w:t>Folder</w:t>
      </w:r>
      <w:r w:rsidR="0095068D" w:rsidRPr="00505A5A">
        <w:t>Name</w:t>
      </w:r>
      <w:proofErr w:type="spellEnd"/>
    </w:p>
    <w:p w14:paraId="2729AAD6" w14:textId="5A2DD32F" w:rsidR="00FB5A40" w:rsidRPr="00505A5A" w:rsidRDefault="00FB5A40" w:rsidP="00076D98">
      <w:pPr>
        <w:pStyle w:val="ListParagraph"/>
        <w:numPr>
          <w:ilvl w:val="1"/>
          <w:numId w:val="46"/>
        </w:numPr>
      </w:pPr>
      <w:r w:rsidRPr="00505A5A">
        <w:t>Add a description and include the path to the folder this group is applied to</w:t>
      </w:r>
    </w:p>
    <w:p w14:paraId="7CB68DBB" w14:textId="5320ACFA" w:rsidR="0095068D" w:rsidRPr="00505A5A" w:rsidRDefault="006F0E7F" w:rsidP="001F15FA">
      <w:pPr>
        <w:pStyle w:val="Heading3"/>
        <w:rPr>
          <w:szCs w:val="22"/>
        </w:rPr>
      </w:pPr>
      <w:bookmarkStart w:id="15" w:name="_Toc191281722"/>
      <w:r w:rsidRPr="00505A5A">
        <w:rPr>
          <w:szCs w:val="22"/>
        </w:rPr>
        <w:lastRenderedPageBreak/>
        <w:t>Printer Access</w:t>
      </w:r>
      <w:r w:rsidR="001F15FA" w:rsidRPr="00505A5A">
        <w:rPr>
          <w:szCs w:val="22"/>
        </w:rPr>
        <w:t xml:space="preserve"> Security Groups</w:t>
      </w:r>
      <w:bookmarkEnd w:id="15"/>
    </w:p>
    <w:p w14:paraId="684929BA" w14:textId="6695FA9B" w:rsidR="00B72C87" w:rsidRPr="00505A5A" w:rsidRDefault="00B72C87" w:rsidP="00B72C87">
      <w:r w:rsidRPr="00505A5A">
        <w:t xml:space="preserve">A printer security group is used for any printer that requires NTFS permissions </w:t>
      </w:r>
      <w:r w:rsidR="00497265" w:rsidRPr="00505A5A">
        <w:t xml:space="preserve">to enable access </w:t>
      </w:r>
      <w:r w:rsidR="004F2C6B">
        <w:t xml:space="preserve">for the </w:t>
      </w:r>
      <w:r w:rsidR="00EA4071">
        <w:t>privilege</w:t>
      </w:r>
      <w:r w:rsidR="004F2C6B">
        <w:t xml:space="preserve"> </w:t>
      </w:r>
      <w:r w:rsidR="00497265" w:rsidRPr="00505A5A">
        <w:t>to use the printer.</w:t>
      </w:r>
    </w:p>
    <w:p w14:paraId="57FCD3C5" w14:textId="77777777" w:rsidR="00497265" w:rsidRPr="00505A5A" w:rsidRDefault="006F0E7F" w:rsidP="0035393F">
      <w:pPr>
        <w:pStyle w:val="ListParagraph"/>
        <w:numPr>
          <w:ilvl w:val="6"/>
          <w:numId w:val="49"/>
        </w:numPr>
      </w:pPr>
      <w:r w:rsidRPr="00505A5A">
        <w:t>Naming standard</w:t>
      </w:r>
    </w:p>
    <w:p w14:paraId="46A2082A" w14:textId="77777777" w:rsidR="007C34E6" w:rsidRPr="00505A5A" w:rsidRDefault="001F350B" w:rsidP="00BA3E5D">
      <w:pPr>
        <w:pStyle w:val="ListParagraph"/>
        <w:numPr>
          <w:ilvl w:val="7"/>
          <w:numId w:val="49"/>
        </w:numPr>
      </w:pPr>
      <w:r w:rsidRPr="00505A5A">
        <w:t>XXX-MFP-</w:t>
      </w:r>
      <w:proofErr w:type="spellStart"/>
      <w:r w:rsidRPr="00505A5A">
        <w:t>PrinterName</w:t>
      </w:r>
      <w:proofErr w:type="spellEnd"/>
      <w:r w:rsidRPr="00505A5A">
        <w:t xml:space="preserve"> </w:t>
      </w:r>
    </w:p>
    <w:p w14:paraId="3344735E" w14:textId="77777777" w:rsidR="007C34E6" w:rsidRPr="00505A5A" w:rsidRDefault="001F350B" w:rsidP="00532D2D">
      <w:pPr>
        <w:pStyle w:val="ListParagraph"/>
        <w:numPr>
          <w:ilvl w:val="3"/>
          <w:numId w:val="43"/>
        </w:numPr>
      </w:pPr>
      <w:r w:rsidRPr="00505A5A">
        <w:t>XXX = the three-letter custom company acronym</w:t>
      </w:r>
    </w:p>
    <w:p w14:paraId="0A73A9B7" w14:textId="77777777" w:rsidR="007C34E6" w:rsidRPr="00505A5A" w:rsidRDefault="001F350B" w:rsidP="007C34E6">
      <w:pPr>
        <w:pStyle w:val="ListParagraph"/>
        <w:numPr>
          <w:ilvl w:val="3"/>
          <w:numId w:val="43"/>
        </w:numPr>
      </w:pPr>
      <w:r w:rsidRPr="00505A5A">
        <w:t xml:space="preserve">MFP = </w:t>
      </w:r>
      <w:proofErr w:type="spellStart"/>
      <w:r w:rsidRPr="00505A5A">
        <w:t>Mulit</w:t>
      </w:r>
      <w:proofErr w:type="spellEnd"/>
      <w:r w:rsidRPr="00505A5A">
        <w:t>-Function Printer</w:t>
      </w:r>
    </w:p>
    <w:p w14:paraId="41DFC174" w14:textId="47F7DA04" w:rsidR="001F350B" w:rsidRPr="00505A5A" w:rsidRDefault="001F350B" w:rsidP="007C34E6">
      <w:pPr>
        <w:pStyle w:val="ListParagraph"/>
        <w:numPr>
          <w:ilvl w:val="3"/>
          <w:numId w:val="43"/>
        </w:numPr>
      </w:pPr>
      <w:proofErr w:type="spellStart"/>
      <w:r w:rsidRPr="00505A5A">
        <w:t>PrinterName</w:t>
      </w:r>
      <w:proofErr w:type="spellEnd"/>
    </w:p>
    <w:p w14:paraId="5BD55231" w14:textId="04292501" w:rsidR="006F0E7F" w:rsidRPr="00505A5A" w:rsidRDefault="001F350B" w:rsidP="00160A2A">
      <w:pPr>
        <w:pStyle w:val="ListParagraph"/>
        <w:numPr>
          <w:ilvl w:val="2"/>
          <w:numId w:val="50"/>
        </w:numPr>
      </w:pPr>
      <w:r w:rsidRPr="00505A5A">
        <w:t>Add a description and include the printer’s name and port this group is applied to</w:t>
      </w:r>
    </w:p>
    <w:p w14:paraId="7CE95CFE" w14:textId="540DA440" w:rsidR="00C4287E" w:rsidRDefault="00C4287E" w:rsidP="003E7118">
      <w:pPr>
        <w:pStyle w:val="ListParagraph"/>
      </w:pPr>
    </w:p>
    <w:p w14:paraId="5809869A" w14:textId="77777777" w:rsidR="00D46BE7" w:rsidRPr="00E44138" w:rsidRDefault="00D46BE7" w:rsidP="00D46BE7"/>
    <w:sectPr w:rsidR="00D46BE7" w:rsidRPr="00E4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43FCA4" w14:textId="77777777" w:rsidR="00945AD0" w:rsidRDefault="00945AD0" w:rsidP="00391FC4">
      <w:pPr>
        <w:spacing w:after="0"/>
      </w:pPr>
      <w:r>
        <w:separator/>
      </w:r>
    </w:p>
  </w:endnote>
  <w:endnote w:type="continuationSeparator" w:id="0">
    <w:p w14:paraId="42ECE4A4" w14:textId="77777777" w:rsidR="00945AD0" w:rsidRDefault="00945AD0" w:rsidP="00391F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4CFBA0" w14:textId="77777777" w:rsidR="00945AD0" w:rsidRDefault="00945AD0" w:rsidP="00391FC4">
      <w:pPr>
        <w:spacing w:after="0"/>
      </w:pPr>
      <w:r>
        <w:separator/>
      </w:r>
    </w:p>
  </w:footnote>
  <w:footnote w:type="continuationSeparator" w:id="0">
    <w:p w14:paraId="4E019053" w14:textId="77777777" w:rsidR="00945AD0" w:rsidRDefault="00945AD0" w:rsidP="00391FC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6BD"/>
    <w:multiLevelType w:val="hybridMultilevel"/>
    <w:tmpl w:val="26F28636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ED0FFF"/>
    <w:multiLevelType w:val="multilevel"/>
    <w:tmpl w:val="1242C66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lowerRoman"/>
      <w:lvlText w:val="%4."/>
      <w:lvlJc w:val="right"/>
      <w:pPr>
        <w:ind w:left="1710" w:hanging="360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720" w:hanging="360"/>
      </w:pPr>
    </w:lvl>
    <w:lvl w:ilvl="7">
      <w:start w:val="1"/>
      <w:numFmt w:val="lowerLetter"/>
      <w:lvlText w:val="%8."/>
      <w:lvlJc w:val="left"/>
      <w:pPr>
        <w:ind w:left="1080" w:hanging="360"/>
      </w:pPr>
    </w:lvl>
    <w:lvl w:ilvl="8">
      <w:start w:val="1"/>
      <w:numFmt w:val="lowerRoman"/>
      <w:lvlText w:val="%9."/>
      <w:lvlJc w:val="left"/>
      <w:pPr>
        <w:ind w:left="1530" w:hanging="360"/>
      </w:pPr>
    </w:lvl>
  </w:abstractNum>
  <w:abstractNum w:abstractNumId="2">
    <w:nsid w:val="062D1614"/>
    <w:multiLevelType w:val="multilevel"/>
    <w:tmpl w:val="5E0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0A7465"/>
    <w:multiLevelType w:val="hybridMultilevel"/>
    <w:tmpl w:val="3AA650F4"/>
    <w:lvl w:ilvl="0" w:tplc="63040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0164C9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C74AE3E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54E2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4ADA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CEF4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92CD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3451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07042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1C3F7D"/>
    <w:multiLevelType w:val="multilevel"/>
    <w:tmpl w:val="0409001D"/>
    <w:numStyleLink w:val="ImpactOrderedList"/>
  </w:abstractNum>
  <w:abstractNum w:abstractNumId="5">
    <w:nsid w:val="0E2013D5"/>
    <w:multiLevelType w:val="multilevel"/>
    <w:tmpl w:val="0409001D"/>
    <w:numStyleLink w:val="ImpactOrderedList"/>
  </w:abstractNum>
  <w:abstractNum w:abstractNumId="6">
    <w:nsid w:val="0E74229F"/>
    <w:multiLevelType w:val="multilevel"/>
    <w:tmpl w:val="A6F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1F80091"/>
    <w:multiLevelType w:val="hybridMultilevel"/>
    <w:tmpl w:val="DEC271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20F7523"/>
    <w:multiLevelType w:val="multilevel"/>
    <w:tmpl w:val="06A06380"/>
    <w:styleLink w:val="BulletPoin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="Arial" w:hAnsi="Arial" w:hint="default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1221237C"/>
    <w:multiLevelType w:val="multilevel"/>
    <w:tmpl w:val="FCB6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99D5479"/>
    <w:multiLevelType w:val="hybridMultilevel"/>
    <w:tmpl w:val="35485E28"/>
    <w:lvl w:ilvl="0" w:tplc="8322582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22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2938B6"/>
    <w:multiLevelType w:val="hybridMultilevel"/>
    <w:tmpl w:val="CCC2A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303027"/>
    <w:multiLevelType w:val="multilevel"/>
    <w:tmpl w:val="2144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1F1D57DC"/>
    <w:multiLevelType w:val="multilevel"/>
    <w:tmpl w:val="0409001D"/>
    <w:styleLink w:val="ImpactOrderedList"/>
    <w:lvl w:ilvl="0">
      <w:start w:val="1"/>
      <w:numFmt w:val="decimal"/>
      <w:lvlText w:val="%1)"/>
      <w:lvlJc w:val="left"/>
      <w:pPr>
        <w:ind w:left="360" w:hanging="360"/>
      </w:pPr>
      <w:rPr>
        <w:rFonts w:asciiTheme="minorHAnsi" w:hAnsiTheme="minorHAnsi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asciiTheme="minorHAnsi" w:hAnsiTheme="minorHAnsi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asciiTheme="minorHAnsi" w:hAnsiTheme="minorHAnsi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asciiTheme="minorHAnsi" w:hAnsiTheme="minorHAnsi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asciiTheme="minorHAnsi" w:hAnsiTheme="minorHAnsi"/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asciiTheme="minorHAnsi" w:hAnsiTheme="minorHAnsi"/>
        <w:sz w:val="22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20FC0CAA"/>
    <w:multiLevelType w:val="hybridMultilevel"/>
    <w:tmpl w:val="F99C6C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132374A"/>
    <w:multiLevelType w:val="hybridMultilevel"/>
    <w:tmpl w:val="8F62449C"/>
    <w:lvl w:ilvl="0" w:tplc="0409001B">
      <w:start w:val="1"/>
      <w:numFmt w:val="lowerRoman"/>
      <w:lvlText w:val="%1."/>
      <w:lvlJc w:val="right"/>
      <w:pPr>
        <w:ind w:left="216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3E4823"/>
    <w:multiLevelType w:val="multilevel"/>
    <w:tmpl w:val="55869012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17">
    <w:nsid w:val="2F8B110A"/>
    <w:multiLevelType w:val="hybridMultilevel"/>
    <w:tmpl w:val="9B9C1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785B51"/>
    <w:multiLevelType w:val="multilevel"/>
    <w:tmpl w:val="098C81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">
    <w:nsid w:val="32C153EF"/>
    <w:multiLevelType w:val="multilevel"/>
    <w:tmpl w:val="8ED2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4834200"/>
    <w:multiLevelType w:val="multilevel"/>
    <w:tmpl w:val="7374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8C526F3"/>
    <w:multiLevelType w:val="hybridMultilevel"/>
    <w:tmpl w:val="F0D82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E771C9D"/>
    <w:multiLevelType w:val="hybridMultilevel"/>
    <w:tmpl w:val="63D450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6A28F5A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2" w:tplc="60F65466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  <w:sz w:val="14"/>
        <w:szCs w:val="14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0234C26"/>
    <w:multiLevelType w:val="multilevel"/>
    <w:tmpl w:val="6D48F21A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sz w:val="22"/>
      </w:r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sz w:val="2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sz w:val="22"/>
      </w:r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>
    <w:nsid w:val="422255ED"/>
    <w:multiLevelType w:val="hybridMultilevel"/>
    <w:tmpl w:val="9B4E6CC6"/>
    <w:lvl w:ilvl="0" w:tplc="4E40576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sz w:val="22"/>
        <w:szCs w:val="18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096063"/>
    <w:multiLevelType w:val="hybridMultilevel"/>
    <w:tmpl w:val="B6AC5BD2"/>
    <w:lvl w:ilvl="0" w:tplc="60F6546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14"/>
        <w:szCs w:val="14"/>
      </w:rPr>
    </w:lvl>
    <w:lvl w:ilvl="1" w:tplc="FFFFFFFF">
      <w:start w:val="1"/>
      <w:numFmt w:val="decimal"/>
      <w:lvlText w:val="%2."/>
      <w:lvlJc w:val="left"/>
      <w:pPr>
        <w:ind w:left="3240" w:hanging="360"/>
      </w:p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>
    <w:nsid w:val="4CE40F88"/>
    <w:multiLevelType w:val="multilevel"/>
    <w:tmpl w:val="10840D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7">
    <w:nsid w:val="4D7702E6"/>
    <w:multiLevelType w:val="multilevel"/>
    <w:tmpl w:val="0409001D"/>
    <w:numStyleLink w:val="ImpactOrderedList"/>
  </w:abstractNum>
  <w:abstractNum w:abstractNumId="28">
    <w:nsid w:val="50074F94"/>
    <w:multiLevelType w:val="hybridMultilevel"/>
    <w:tmpl w:val="373C810C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9">
    <w:nsid w:val="50435C39"/>
    <w:multiLevelType w:val="multilevel"/>
    <w:tmpl w:val="1242C66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lowerRoman"/>
      <w:lvlText w:val="%4."/>
      <w:lvlJc w:val="right"/>
      <w:pPr>
        <w:ind w:left="1710" w:hanging="360"/>
      </w:p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>
    <w:nsid w:val="510E3CEF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4BC7C00"/>
    <w:multiLevelType w:val="multilevel"/>
    <w:tmpl w:val="DC2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54E10483"/>
    <w:multiLevelType w:val="multilevel"/>
    <w:tmpl w:val="F7E246B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2"/>
      <w:numFmt w:val="lowerLetter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71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530" w:hanging="360"/>
      </w:pPr>
      <w:rPr>
        <w:rFonts w:hint="default"/>
      </w:rPr>
    </w:lvl>
  </w:abstractNum>
  <w:abstractNum w:abstractNumId="33">
    <w:nsid w:val="555C6959"/>
    <w:multiLevelType w:val="hybridMultilevel"/>
    <w:tmpl w:val="9E300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3F5C4F"/>
    <w:multiLevelType w:val="hybridMultilevel"/>
    <w:tmpl w:val="D41A8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B63025"/>
    <w:multiLevelType w:val="multilevel"/>
    <w:tmpl w:val="FAD670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6">
    <w:nsid w:val="5B6442D7"/>
    <w:multiLevelType w:val="hybridMultilevel"/>
    <w:tmpl w:val="B352C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2D75BA"/>
    <w:multiLevelType w:val="hybridMultilevel"/>
    <w:tmpl w:val="3ABA8122"/>
    <w:lvl w:ilvl="0" w:tplc="4E2C62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2285514"/>
    <w:multiLevelType w:val="singleLevel"/>
    <w:tmpl w:val="0409001B"/>
    <w:lvl w:ilvl="0">
      <w:start w:val="1"/>
      <w:numFmt w:val="lowerRoman"/>
      <w:lvlText w:val="%1."/>
      <w:lvlJc w:val="right"/>
      <w:pPr>
        <w:ind w:left="1620" w:hanging="360"/>
      </w:pPr>
    </w:lvl>
  </w:abstractNum>
  <w:abstractNum w:abstractNumId="39">
    <w:nsid w:val="63B0134E"/>
    <w:multiLevelType w:val="hybridMultilevel"/>
    <w:tmpl w:val="72221276"/>
    <w:lvl w:ilvl="0" w:tplc="04627A7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4957B0A"/>
    <w:multiLevelType w:val="hybridMultilevel"/>
    <w:tmpl w:val="55869012"/>
    <w:lvl w:ilvl="0" w:tplc="AF2A51BE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6D7A3EBE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D2A1EBE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D116AF8E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8F2AAA76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1AA0BE7E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84D8EA06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55C7FEA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D16A4996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41">
    <w:nsid w:val="669A7F32"/>
    <w:multiLevelType w:val="multilevel"/>
    <w:tmpl w:val="F5E01E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2">
    <w:nsid w:val="68AD06ED"/>
    <w:multiLevelType w:val="hybridMultilevel"/>
    <w:tmpl w:val="55869012"/>
    <w:lvl w:ilvl="0" w:tplc="4DC4EEB8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C1E06112">
      <w:start w:val="1"/>
      <w:numFmt w:val="decimal"/>
      <w:lvlText w:val="%2."/>
      <w:lvlJc w:val="right"/>
      <w:pPr>
        <w:tabs>
          <w:tab w:val="num" w:pos="1800"/>
        </w:tabs>
        <w:ind w:left="1800" w:hanging="360"/>
      </w:pPr>
    </w:lvl>
    <w:lvl w:ilvl="2" w:tplc="70D4E482">
      <w:start w:val="1"/>
      <w:numFmt w:val="lowerLetter"/>
      <w:lvlText w:val="%3."/>
      <w:lvlJc w:val="right"/>
      <w:pPr>
        <w:tabs>
          <w:tab w:val="num" w:pos="2520"/>
        </w:tabs>
        <w:ind w:left="2520" w:hanging="360"/>
      </w:pPr>
    </w:lvl>
    <w:lvl w:ilvl="3" w:tplc="CF92BF98">
      <w:start w:val="1"/>
      <w:numFmt w:val="lowerRoman"/>
      <w:lvlText w:val="%4."/>
      <w:lvlJc w:val="right"/>
      <w:pPr>
        <w:tabs>
          <w:tab w:val="num" w:pos="3240"/>
        </w:tabs>
        <w:ind w:left="3240" w:hanging="360"/>
      </w:pPr>
    </w:lvl>
    <w:lvl w:ilvl="4" w:tplc="BD4EFB68" w:tentative="1">
      <w:start w:val="1"/>
      <w:numFmt w:val="lowerRoman"/>
      <w:lvlText w:val="%5."/>
      <w:lvlJc w:val="right"/>
      <w:pPr>
        <w:tabs>
          <w:tab w:val="num" w:pos="3960"/>
        </w:tabs>
        <w:ind w:left="3960" w:hanging="360"/>
      </w:pPr>
    </w:lvl>
    <w:lvl w:ilvl="5" w:tplc="6EEE230C" w:tentative="1">
      <w:start w:val="1"/>
      <w:numFmt w:val="lowerRoman"/>
      <w:lvlText w:val="%6."/>
      <w:lvlJc w:val="right"/>
      <w:pPr>
        <w:tabs>
          <w:tab w:val="num" w:pos="4680"/>
        </w:tabs>
        <w:ind w:left="4680" w:hanging="360"/>
      </w:pPr>
    </w:lvl>
    <w:lvl w:ilvl="6" w:tplc="F9585C12" w:tentative="1">
      <w:start w:val="1"/>
      <w:numFmt w:val="lowerRoman"/>
      <w:lvlText w:val="%7."/>
      <w:lvlJc w:val="right"/>
      <w:pPr>
        <w:tabs>
          <w:tab w:val="num" w:pos="5400"/>
        </w:tabs>
        <w:ind w:left="5400" w:hanging="360"/>
      </w:pPr>
    </w:lvl>
    <w:lvl w:ilvl="7" w:tplc="978C69CE" w:tentative="1">
      <w:start w:val="1"/>
      <w:numFmt w:val="lowerRoman"/>
      <w:lvlText w:val="%8."/>
      <w:lvlJc w:val="right"/>
      <w:pPr>
        <w:tabs>
          <w:tab w:val="num" w:pos="6120"/>
        </w:tabs>
        <w:ind w:left="6120" w:hanging="360"/>
      </w:pPr>
    </w:lvl>
    <w:lvl w:ilvl="8" w:tplc="9FCC01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360"/>
      </w:pPr>
    </w:lvl>
  </w:abstractNum>
  <w:abstractNum w:abstractNumId="43">
    <w:nsid w:val="6C0245F2"/>
    <w:multiLevelType w:val="multilevel"/>
    <w:tmpl w:val="2FDC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>
    <w:nsid w:val="723E7874"/>
    <w:multiLevelType w:val="hybridMultilevel"/>
    <w:tmpl w:val="3DDA5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4442F53"/>
    <w:multiLevelType w:val="multilevel"/>
    <w:tmpl w:val="88F2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6A43DD7"/>
    <w:multiLevelType w:val="hybridMultilevel"/>
    <w:tmpl w:val="39443D62"/>
    <w:lvl w:ilvl="0" w:tplc="04627A7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4A2AF6"/>
    <w:multiLevelType w:val="hybridMultilevel"/>
    <w:tmpl w:val="D1E0FEC8"/>
    <w:lvl w:ilvl="0" w:tplc="FFFFFFFF">
      <w:start w:val="1"/>
      <w:numFmt w:val="decimal"/>
      <w:lvlText w:val="%1."/>
      <w:lvlJc w:val="left"/>
      <w:pPr>
        <w:ind w:left="324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8">
    <w:nsid w:val="7EF13B56"/>
    <w:multiLevelType w:val="multilevel"/>
    <w:tmpl w:val="06A06380"/>
    <w:numStyleLink w:val="BulletPointList"/>
  </w:abstractNum>
  <w:abstractNum w:abstractNumId="49">
    <w:nsid w:val="7F1D60AD"/>
    <w:multiLevelType w:val="hybridMultilevel"/>
    <w:tmpl w:val="2A8A36F6"/>
    <w:lvl w:ilvl="0" w:tplc="63040310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6"/>
  </w:num>
  <w:num w:numId="4">
    <w:abstractNumId w:val="40"/>
  </w:num>
  <w:num w:numId="5">
    <w:abstractNumId w:val="42"/>
  </w:num>
  <w:num w:numId="6">
    <w:abstractNumId w:val="9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31"/>
  </w:num>
  <w:num w:numId="9">
    <w:abstractNumId w:val="12"/>
  </w:num>
  <w:num w:numId="10">
    <w:abstractNumId w:val="43"/>
  </w:num>
  <w:num w:numId="11">
    <w:abstractNumId w:val="6"/>
  </w:num>
  <w:num w:numId="12">
    <w:abstractNumId w:val="45"/>
    <w:lvlOverride w:ilvl="0">
      <w:startOverride w:val="1"/>
    </w:lvlOverride>
  </w:num>
  <w:num w:numId="13">
    <w:abstractNumId w:val="20"/>
    <w:lvlOverride w:ilvl="0">
      <w:startOverride w:val="1"/>
    </w:lvlOverride>
  </w:num>
  <w:num w:numId="14">
    <w:abstractNumId w:val="30"/>
  </w:num>
  <w:num w:numId="15">
    <w:abstractNumId w:val="49"/>
  </w:num>
  <w:num w:numId="16">
    <w:abstractNumId w:val="35"/>
  </w:num>
  <w:num w:numId="17">
    <w:abstractNumId w:val="18"/>
  </w:num>
  <w:num w:numId="18">
    <w:abstractNumId w:val="41"/>
  </w:num>
  <w:num w:numId="19">
    <w:abstractNumId w:val="26"/>
  </w:num>
  <w:num w:numId="20">
    <w:abstractNumId w:val="10"/>
  </w:num>
  <w:num w:numId="21">
    <w:abstractNumId w:val="24"/>
  </w:num>
  <w:num w:numId="22">
    <w:abstractNumId w:val="22"/>
  </w:num>
  <w:num w:numId="23">
    <w:abstractNumId w:val="25"/>
  </w:num>
  <w:num w:numId="24">
    <w:abstractNumId w:val="28"/>
  </w:num>
  <w:num w:numId="25">
    <w:abstractNumId w:val="47"/>
  </w:num>
  <w:num w:numId="26">
    <w:abstractNumId w:val="37"/>
  </w:num>
  <w:num w:numId="27">
    <w:abstractNumId w:val="8"/>
  </w:num>
  <w:num w:numId="28">
    <w:abstractNumId w:val="48"/>
  </w:num>
  <w:num w:numId="29">
    <w:abstractNumId w:val="13"/>
  </w:num>
  <w:num w:numId="30">
    <w:abstractNumId w:val="27"/>
  </w:num>
  <w:num w:numId="31">
    <w:abstractNumId w:val="5"/>
  </w:num>
  <w:num w:numId="32">
    <w:abstractNumId w:val="11"/>
  </w:num>
  <w:num w:numId="33">
    <w:abstractNumId w:val="7"/>
  </w:num>
  <w:num w:numId="34">
    <w:abstractNumId w:val="14"/>
  </w:num>
  <w:num w:numId="35">
    <w:abstractNumId w:val="4"/>
  </w:num>
  <w:num w:numId="36">
    <w:abstractNumId w:val="23"/>
  </w:num>
  <w:num w:numId="37">
    <w:abstractNumId w:val="17"/>
  </w:num>
  <w:num w:numId="38">
    <w:abstractNumId w:val="33"/>
  </w:num>
  <w:num w:numId="39">
    <w:abstractNumId w:val="36"/>
  </w:num>
  <w:num w:numId="40">
    <w:abstractNumId w:val="34"/>
  </w:num>
  <w:num w:numId="41">
    <w:abstractNumId w:val="44"/>
  </w:num>
  <w:num w:numId="42">
    <w:abstractNumId w:val="21"/>
  </w:num>
  <w:num w:numId="43">
    <w:abstractNumId w:val="38"/>
  </w:num>
  <w:num w:numId="44">
    <w:abstractNumId w:val="39"/>
  </w:num>
  <w:num w:numId="45">
    <w:abstractNumId w:val="0"/>
  </w:num>
  <w:num w:numId="46">
    <w:abstractNumId w:val="46"/>
  </w:num>
  <w:num w:numId="47">
    <w:abstractNumId w:val="15"/>
  </w:num>
  <w:num w:numId="48">
    <w:abstractNumId w:val="29"/>
  </w:num>
  <w:num w:numId="49">
    <w:abstractNumId w:val="1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NzY3NTC3MDYyNjVW0lEKTi0uzszPAykwrgUAQV4dRiwAAAA="/>
  </w:docVars>
  <w:rsids>
    <w:rsidRoot w:val="0020057F"/>
    <w:rsid w:val="00012106"/>
    <w:rsid w:val="00034763"/>
    <w:rsid w:val="000564F7"/>
    <w:rsid w:val="00056B45"/>
    <w:rsid w:val="00076D98"/>
    <w:rsid w:val="000820F9"/>
    <w:rsid w:val="00090185"/>
    <w:rsid w:val="00090DD5"/>
    <w:rsid w:val="000B0938"/>
    <w:rsid w:val="000D05B4"/>
    <w:rsid w:val="000D3977"/>
    <w:rsid w:val="000D57AD"/>
    <w:rsid w:val="000E0BB9"/>
    <w:rsid w:val="000E7659"/>
    <w:rsid w:val="001048F8"/>
    <w:rsid w:val="00121D67"/>
    <w:rsid w:val="00153842"/>
    <w:rsid w:val="00160A2A"/>
    <w:rsid w:val="0016606E"/>
    <w:rsid w:val="00181AB9"/>
    <w:rsid w:val="001A3A67"/>
    <w:rsid w:val="001E1E47"/>
    <w:rsid w:val="001F15FA"/>
    <w:rsid w:val="001F350B"/>
    <w:rsid w:val="0020057F"/>
    <w:rsid w:val="002226BD"/>
    <w:rsid w:val="00237C14"/>
    <w:rsid w:val="002479AA"/>
    <w:rsid w:val="00287CAD"/>
    <w:rsid w:val="00287CF5"/>
    <w:rsid w:val="00290F56"/>
    <w:rsid w:val="002A1D21"/>
    <w:rsid w:val="002A6D3B"/>
    <w:rsid w:val="002D6B9C"/>
    <w:rsid w:val="002F4415"/>
    <w:rsid w:val="00301702"/>
    <w:rsid w:val="003055D9"/>
    <w:rsid w:val="00316916"/>
    <w:rsid w:val="0032216A"/>
    <w:rsid w:val="00391FC4"/>
    <w:rsid w:val="0039603A"/>
    <w:rsid w:val="003B4200"/>
    <w:rsid w:val="003E5EBE"/>
    <w:rsid w:val="003E6B8D"/>
    <w:rsid w:val="003E7118"/>
    <w:rsid w:val="00427472"/>
    <w:rsid w:val="00440CC4"/>
    <w:rsid w:val="00464E16"/>
    <w:rsid w:val="00494D29"/>
    <w:rsid w:val="00497265"/>
    <w:rsid w:val="004A0B70"/>
    <w:rsid w:val="004A4E29"/>
    <w:rsid w:val="004B14B4"/>
    <w:rsid w:val="004E1A11"/>
    <w:rsid w:val="004F2BBC"/>
    <w:rsid w:val="004F2C6B"/>
    <w:rsid w:val="00500148"/>
    <w:rsid w:val="00505A5A"/>
    <w:rsid w:val="00506EF7"/>
    <w:rsid w:val="00514BA7"/>
    <w:rsid w:val="00536053"/>
    <w:rsid w:val="00555960"/>
    <w:rsid w:val="00556D98"/>
    <w:rsid w:val="00573185"/>
    <w:rsid w:val="00573829"/>
    <w:rsid w:val="00573B7D"/>
    <w:rsid w:val="00590356"/>
    <w:rsid w:val="00590B72"/>
    <w:rsid w:val="005B1D62"/>
    <w:rsid w:val="005B7A7E"/>
    <w:rsid w:val="005F300D"/>
    <w:rsid w:val="00622795"/>
    <w:rsid w:val="00636CC7"/>
    <w:rsid w:val="006439AE"/>
    <w:rsid w:val="00651B48"/>
    <w:rsid w:val="00666FA0"/>
    <w:rsid w:val="00676C03"/>
    <w:rsid w:val="00685170"/>
    <w:rsid w:val="006A77F5"/>
    <w:rsid w:val="006B0013"/>
    <w:rsid w:val="006B4F74"/>
    <w:rsid w:val="006E4008"/>
    <w:rsid w:val="006F0E7F"/>
    <w:rsid w:val="006F2931"/>
    <w:rsid w:val="007010CE"/>
    <w:rsid w:val="00713183"/>
    <w:rsid w:val="00720C21"/>
    <w:rsid w:val="00750223"/>
    <w:rsid w:val="00752150"/>
    <w:rsid w:val="0076659C"/>
    <w:rsid w:val="00786B6D"/>
    <w:rsid w:val="0079150C"/>
    <w:rsid w:val="007B0C91"/>
    <w:rsid w:val="007B41C7"/>
    <w:rsid w:val="007C34E6"/>
    <w:rsid w:val="007D09BD"/>
    <w:rsid w:val="007D47EA"/>
    <w:rsid w:val="007F60BD"/>
    <w:rsid w:val="00804A03"/>
    <w:rsid w:val="00816193"/>
    <w:rsid w:val="0082176B"/>
    <w:rsid w:val="008313E8"/>
    <w:rsid w:val="00836596"/>
    <w:rsid w:val="00851701"/>
    <w:rsid w:val="0085629C"/>
    <w:rsid w:val="00891C82"/>
    <w:rsid w:val="008A40FD"/>
    <w:rsid w:val="008B0853"/>
    <w:rsid w:val="008B403E"/>
    <w:rsid w:val="008D55CF"/>
    <w:rsid w:val="00922A17"/>
    <w:rsid w:val="00945AD0"/>
    <w:rsid w:val="00946404"/>
    <w:rsid w:val="0095068D"/>
    <w:rsid w:val="0096673D"/>
    <w:rsid w:val="0097205F"/>
    <w:rsid w:val="00982536"/>
    <w:rsid w:val="00985169"/>
    <w:rsid w:val="009A10D5"/>
    <w:rsid w:val="009C7839"/>
    <w:rsid w:val="009D2540"/>
    <w:rsid w:val="009E613C"/>
    <w:rsid w:val="009F683D"/>
    <w:rsid w:val="00A007A2"/>
    <w:rsid w:val="00A1655D"/>
    <w:rsid w:val="00A530A9"/>
    <w:rsid w:val="00A71A83"/>
    <w:rsid w:val="00AA3ACF"/>
    <w:rsid w:val="00AB19D5"/>
    <w:rsid w:val="00AB4C68"/>
    <w:rsid w:val="00AC538B"/>
    <w:rsid w:val="00AD2833"/>
    <w:rsid w:val="00AE570C"/>
    <w:rsid w:val="00B07A77"/>
    <w:rsid w:val="00B23F9D"/>
    <w:rsid w:val="00B2414F"/>
    <w:rsid w:val="00B2727E"/>
    <w:rsid w:val="00B370DA"/>
    <w:rsid w:val="00B565FD"/>
    <w:rsid w:val="00B65A30"/>
    <w:rsid w:val="00B72C87"/>
    <w:rsid w:val="00B83DAE"/>
    <w:rsid w:val="00B867F8"/>
    <w:rsid w:val="00B92652"/>
    <w:rsid w:val="00B94521"/>
    <w:rsid w:val="00BA37A2"/>
    <w:rsid w:val="00BD288C"/>
    <w:rsid w:val="00C10E73"/>
    <w:rsid w:val="00C2197B"/>
    <w:rsid w:val="00C4287E"/>
    <w:rsid w:val="00C479B6"/>
    <w:rsid w:val="00C6727A"/>
    <w:rsid w:val="00C77A66"/>
    <w:rsid w:val="00C83492"/>
    <w:rsid w:val="00C90FBE"/>
    <w:rsid w:val="00CF0AEF"/>
    <w:rsid w:val="00CF0FA7"/>
    <w:rsid w:val="00CF3877"/>
    <w:rsid w:val="00CF7251"/>
    <w:rsid w:val="00D12B1E"/>
    <w:rsid w:val="00D16E1D"/>
    <w:rsid w:val="00D21609"/>
    <w:rsid w:val="00D270C9"/>
    <w:rsid w:val="00D27714"/>
    <w:rsid w:val="00D30363"/>
    <w:rsid w:val="00D313F6"/>
    <w:rsid w:val="00D322BC"/>
    <w:rsid w:val="00D41646"/>
    <w:rsid w:val="00D46BE7"/>
    <w:rsid w:val="00D567BB"/>
    <w:rsid w:val="00D638F0"/>
    <w:rsid w:val="00D806D0"/>
    <w:rsid w:val="00DA6593"/>
    <w:rsid w:val="00DB06C9"/>
    <w:rsid w:val="00DB10A8"/>
    <w:rsid w:val="00DB7293"/>
    <w:rsid w:val="00DD71B5"/>
    <w:rsid w:val="00DF3F21"/>
    <w:rsid w:val="00DF592D"/>
    <w:rsid w:val="00E0669F"/>
    <w:rsid w:val="00E1608A"/>
    <w:rsid w:val="00E20BFA"/>
    <w:rsid w:val="00E30904"/>
    <w:rsid w:val="00E32836"/>
    <w:rsid w:val="00E35AAC"/>
    <w:rsid w:val="00E44138"/>
    <w:rsid w:val="00E47061"/>
    <w:rsid w:val="00E52B09"/>
    <w:rsid w:val="00E609B5"/>
    <w:rsid w:val="00E72D60"/>
    <w:rsid w:val="00E77A7B"/>
    <w:rsid w:val="00E91F74"/>
    <w:rsid w:val="00E961E7"/>
    <w:rsid w:val="00EA4071"/>
    <w:rsid w:val="00EA7BF2"/>
    <w:rsid w:val="00EB4F1B"/>
    <w:rsid w:val="00EE15D3"/>
    <w:rsid w:val="00EE40DC"/>
    <w:rsid w:val="00F022C2"/>
    <w:rsid w:val="00F077B5"/>
    <w:rsid w:val="00F17EDB"/>
    <w:rsid w:val="00F31010"/>
    <w:rsid w:val="00F627FE"/>
    <w:rsid w:val="00F64724"/>
    <w:rsid w:val="00F64D4A"/>
    <w:rsid w:val="00F66E5D"/>
    <w:rsid w:val="00F6712A"/>
    <w:rsid w:val="00F821F8"/>
    <w:rsid w:val="00F826BE"/>
    <w:rsid w:val="00FA446B"/>
    <w:rsid w:val="00FB5A40"/>
    <w:rsid w:val="00FB6EBE"/>
    <w:rsid w:val="00FC7BE6"/>
    <w:rsid w:val="00FE7E25"/>
    <w:rsid w:val="00FF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0EF62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3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4"/>
    <w:qFormat/>
    <w:rsid w:val="00E30904"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E91F74"/>
    <w:pPr>
      <w:pBdr>
        <w:bottom w:val="single" w:sz="4" w:space="1" w:color="auto"/>
      </w:pBdr>
      <w:outlineLvl w:val="0"/>
    </w:pPr>
    <w:rPr>
      <w:b/>
      <w:color w:val="E71E34"/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91F74"/>
    <w:pPr>
      <w:keepNext/>
      <w:keepLines/>
      <w:spacing w:before="40" w:after="0" w:line="240" w:lineRule="exact"/>
      <w:outlineLvl w:val="1"/>
    </w:pPr>
    <w:rPr>
      <w:rFonts w:eastAsiaTheme="majorEastAsia" w:cstheme="majorBidi"/>
      <w:b/>
      <w:color w:val="E7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91F74"/>
    <w:pPr>
      <w:keepNext/>
      <w:keepLines/>
      <w:spacing w:before="40" w:after="0"/>
      <w:outlineLvl w:val="2"/>
    </w:pPr>
    <w:rPr>
      <w:rFonts w:eastAsiaTheme="majorEastAsia" w:cstheme="majorBidi"/>
      <w:color w:val="E71E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E91F74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1E4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E91F74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E91F74"/>
    <w:rPr>
      <w:rFonts w:ascii="Arial" w:eastAsiaTheme="majorEastAsia" w:hAnsi="Arial" w:cstheme="majorBidi"/>
      <w:color w:val="E71E34"/>
      <w:sz w:val="24"/>
      <w:szCs w:val="24"/>
    </w:rPr>
  </w:style>
  <w:style w:type="numbering" w:customStyle="1" w:styleId="ImpactOrderedList">
    <w:name w:val="Impact Ordered List"/>
    <w:basedOn w:val="NoList"/>
    <w:uiPriority w:val="99"/>
    <w:rsid w:val="00E30904"/>
    <w:pPr>
      <w:numPr>
        <w:numId w:val="2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E30904"/>
    <w:pPr>
      <w:spacing w:after="100"/>
    </w:pPr>
  </w:style>
  <w:style w:type="numbering" w:customStyle="1" w:styleId="BulletPointList">
    <w:name w:val="Bullet Point List"/>
    <w:basedOn w:val="NoList"/>
    <w:uiPriority w:val="99"/>
    <w:rsid w:val="00666FA0"/>
    <w:pPr>
      <w:numPr>
        <w:numId w:val="27"/>
      </w:numPr>
    </w:pPr>
  </w:style>
  <w:style w:type="paragraph" w:styleId="ListParagraph">
    <w:name w:val="List Paragraph"/>
    <w:basedOn w:val="Normal"/>
    <w:uiPriority w:val="34"/>
    <w:rsid w:val="00DB06C9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E3090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904"/>
  </w:style>
  <w:style w:type="paragraph" w:styleId="Footer">
    <w:name w:val="footer"/>
    <w:basedOn w:val="Normal"/>
    <w:link w:val="Foot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904"/>
  </w:style>
  <w:style w:type="paragraph" w:styleId="NormalWeb">
    <w:name w:val="Normal (Web)"/>
    <w:basedOn w:val="Normal"/>
    <w:uiPriority w:val="99"/>
    <w:semiHidden/>
    <w:unhideWhenUsed/>
    <w:rsid w:val="00E30904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922A1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2A17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F627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5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5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3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uiPriority w:val="4"/>
    <w:qFormat/>
    <w:rsid w:val="00E30904"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E91F74"/>
    <w:pPr>
      <w:pBdr>
        <w:bottom w:val="single" w:sz="4" w:space="1" w:color="auto"/>
      </w:pBdr>
      <w:outlineLvl w:val="0"/>
    </w:pPr>
    <w:rPr>
      <w:b/>
      <w:color w:val="E71E34"/>
      <w:sz w:val="36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E91F74"/>
    <w:pPr>
      <w:keepNext/>
      <w:keepLines/>
      <w:spacing w:before="40" w:after="0" w:line="240" w:lineRule="exact"/>
      <w:outlineLvl w:val="1"/>
    </w:pPr>
    <w:rPr>
      <w:rFonts w:eastAsiaTheme="majorEastAsia" w:cstheme="majorBidi"/>
      <w:b/>
      <w:color w:val="E71E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E91F74"/>
    <w:pPr>
      <w:keepNext/>
      <w:keepLines/>
      <w:spacing w:before="40" w:after="0"/>
      <w:outlineLvl w:val="2"/>
    </w:pPr>
    <w:rPr>
      <w:rFonts w:eastAsiaTheme="majorEastAsia" w:cstheme="majorBidi"/>
      <w:color w:val="E71E3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0"/>
    <w:rsid w:val="001048F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1"/>
    <w:rsid w:val="00E91F74"/>
    <w:rPr>
      <w:rFonts w:ascii="Arial" w:eastAsiaTheme="majorEastAsia" w:hAnsi="Arial" w:cstheme="majorBidi"/>
      <w:b/>
      <w:color w:val="E71E34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048F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2">
    <w:name w:val="toc 2"/>
    <w:basedOn w:val="Normal"/>
    <w:next w:val="Normal"/>
    <w:autoRedefine/>
    <w:uiPriority w:val="39"/>
    <w:unhideWhenUsed/>
    <w:rsid w:val="001E1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E1E4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E91F74"/>
    <w:rPr>
      <w:rFonts w:ascii="Arial" w:hAnsi="Arial"/>
      <w:b/>
      <w:color w:val="E71E34"/>
      <w:sz w:val="36"/>
    </w:rPr>
  </w:style>
  <w:style w:type="character" w:customStyle="1" w:styleId="Heading3Char">
    <w:name w:val="Heading 3 Char"/>
    <w:basedOn w:val="DefaultParagraphFont"/>
    <w:link w:val="Heading3"/>
    <w:uiPriority w:val="2"/>
    <w:rsid w:val="00E91F74"/>
    <w:rPr>
      <w:rFonts w:ascii="Arial" w:eastAsiaTheme="majorEastAsia" w:hAnsi="Arial" w:cstheme="majorBidi"/>
      <w:color w:val="E71E34"/>
      <w:sz w:val="24"/>
      <w:szCs w:val="24"/>
    </w:rPr>
  </w:style>
  <w:style w:type="numbering" w:customStyle="1" w:styleId="ImpactOrderedList">
    <w:name w:val="Impact Ordered List"/>
    <w:basedOn w:val="NoList"/>
    <w:uiPriority w:val="99"/>
    <w:rsid w:val="00E30904"/>
    <w:pPr>
      <w:numPr>
        <w:numId w:val="2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E30904"/>
    <w:pPr>
      <w:spacing w:after="100"/>
    </w:pPr>
  </w:style>
  <w:style w:type="numbering" w:customStyle="1" w:styleId="BulletPointList">
    <w:name w:val="Bullet Point List"/>
    <w:basedOn w:val="NoList"/>
    <w:uiPriority w:val="99"/>
    <w:rsid w:val="00666FA0"/>
    <w:pPr>
      <w:numPr>
        <w:numId w:val="27"/>
      </w:numPr>
    </w:pPr>
  </w:style>
  <w:style w:type="paragraph" w:styleId="ListParagraph">
    <w:name w:val="List Paragraph"/>
    <w:basedOn w:val="Normal"/>
    <w:uiPriority w:val="34"/>
    <w:rsid w:val="00DB06C9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E3090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904"/>
  </w:style>
  <w:style w:type="paragraph" w:styleId="Footer">
    <w:name w:val="footer"/>
    <w:basedOn w:val="Normal"/>
    <w:link w:val="FooterChar"/>
    <w:uiPriority w:val="99"/>
    <w:unhideWhenUsed/>
    <w:rsid w:val="00E3090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904"/>
  </w:style>
  <w:style w:type="paragraph" w:styleId="NormalWeb">
    <w:name w:val="Normal (Web)"/>
    <w:basedOn w:val="Normal"/>
    <w:uiPriority w:val="99"/>
    <w:semiHidden/>
    <w:unhideWhenUsed/>
    <w:rsid w:val="00E30904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922A1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2A17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F627F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5D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5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930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mccullough\Impact%20Networking\_MIT%20Technical%20Project%20-%20Documents\Document%20Repository\_Templates\TPT%20-%20Template%20-%20Header_Footer_Sty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064424-57CB-447D-830E-BDE1E32D77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D052DB-1350-49A1-B866-A6BEB8DB6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5BA0EA-3FF2-4672-AEF0-C4A3863684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67A9C18-5195-4C9B-840B-086AD0F7F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TPT - Template - Header_Footer_Styles.dotx</Template>
  <TotalTime>2</TotalTime>
  <Pages>8</Pages>
  <Words>1490</Words>
  <Characters>8497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McCullough</dc:creator>
  <cp:keywords/>
  <dc:description/>
  <cp:lastModifiedBy>kali</cp:lastModifiedBy>
  <cp:revision>3</cp:revision>
  <dcterms:created xsi:type="dcterms:W3CDTF">2025-02-24T15:29:00Z</dcterms:created>
  <dcterms:modified xsi:type="dcterms:W3CDTF">2026-05-18T03:10:00Z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0x010100B5EB26E34DAD1041AEE697FFCA7055F2</vt:lpwstr>
  </property>
  <property fmtid="{D5CDD505-2E9C-101B-9397-08002B2CF9AE}" pid="3" name="GrammarlyDocumentId">
    <vt:lpwstr>c3036041-db83-4880-b2f8-330803d4569c</vt:lpwstr>
  </property>
</Properties>
</file>