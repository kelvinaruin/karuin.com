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4F63" w14:textId="4658F84B" w:rsidR="00556D98" w:rsidRPr="005312FE" w:rsidRDefault="008C1776">
      <w:pPr>
        <w:rPr>
          <w:sz w:val="32"/>
          <w:szCs w:val="32"/>
        </w:rPr>
      </w:pPr>
      <w:r w:rsidRPr="005312FE">
        <w:rPr>
          <w:sz w:val="32"/>
          <w:szCs w:val="32"/>
        </w:rPr>
        <w:t>How to add an AMP file to a client Inc portal:</w:t>
      </w:r>
    </w:p>
    <w:p w14:paraId="5E3A2AD0" w14:textId="6E760438" w:rsidR="008C1776" w:rsidRDefault="005312FE" w:rsidP="005312FE">
      <w:pPr>
        <w:pStyle w:val="ListParagraph"/>
        <w:numPr>
          <w:ilvl w:val="0"/>
          <w:numId w:val="26"/>
        </w:numPr>
      </w:pPr>
      <w:r>
        <w:t>Download an existing AMP file from any client by going to “Run an Automation Policy”, selecting a Repository item, and then click on the File Name.</w:t>
      </w:r>
    </w:p>
    <w:p w14:paraId="50CAED57" w14:textId="14000909" w:rsidR="00C77A91" w:rsidRDefault="005312FE" w:rsidP="005312FE">
      <w:r w:rsidRPr="005312FE">
        <w:drawing>
          <wp:inline distT="0" distB="0" distL="0" distR="0" wp14:anchorId="3EA71514" wp14:editId="533A941A">
            <wp:extent cx="5943600" cy="1143000"/>
            <wp:effectExtent l="0" t="0" r="0" b="0"/>
            <wp:docPr id="7" name="Picture 7" descr="Graphical user interface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dia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F61" w14:textId="5EC3770E" w:rsidR="008C1776" w:rsidRDefault="001869BC">
      <w:r w:rsidRPr="001869BC">
        <w:drawing>
          <wp:inline distT="0" distB="0" distL="0" distR="0" wp14:anchorId="0BBB3BB7" wp14:editId="3BC2C0F8">
            <wp:extent cx="5687144" cy="2624226"/>
            <wp:effectExtent l="0" t="0" r="0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080" cy="26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22D" w14:textId="45184A43" w:rsidR="008C1776" w:rsidRDefault="001869BC">
      <w:r w:rsidRPr="001869BC">
        <w:drawing>
          <wp:inline distT="0" distB="0" distL="0" distR="0" wp14:anchorId="4238DDC1" wp14:editId="16A4A591">
            <wp:extent cx="5690355" cy="2715685"/>
            <wp:effectExtent l="0" t="0" r="5715" b="889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533" cy="27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C4E8" w14:textId="3056B70E" w:rsidR="005312FE" w:rsidRDefault="005312FE"/>
    <w:p w14:paraId="09B94EFC" w14:textId="57366B5D" w:rsidR="005312FE" w:rsidRDefault="005312FE">
      <w:r w:rsidRPr="005312FE">
        <w:drawing>
          <wp:inline distT="0" distB="0" distL="0" distR="0" wp14:anchorId="4EEAC082" wp14:editId="205E98A8">
            <wp:extent cx="5943600" cy="37458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B0B7" w14:textId="6AA545D4" w:rsidR="00C77A91" w:rsidRDefault="00C77A91"/>
    <w:p w14:paraId="6174BEB0" w14:textId="214BAD81" w:rsidR="00C77A91" w:rsidRDefault="00C77A91" w:rsidP="00C77A91">
      <w:pPr>
        <w:pStyle w:val="ListParagraph"/>
        <w:numPr>
          <w:ilvl w:val="0"/>
          <w:numId w:val="26"/>
        </w:numPr>
      </w:pPr>
      <w:r>
        <w:t>And that is all…</w:t>
      </w:r>
    </w:p>
    <w:sectPr w:rsidR="00C77A9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85582" w14:textId="77777777" w:rsidR="008C1776" w:rsidRDefault="008C1776" w:rsidP="00391FC4">
      <w:pPr>
        <w:spacing w:after="0" w:line="240" w:lineRule="auto"/>
      </w:pPr>
      <w:r>
        <w:separator/>
      </w:r>
    </w:p>
  </w:endnote>
  <w:endnote w:type="continuationSeparator" w:id="0">
    <w:p w14:paraId="6973AB17" w14:textId="77777777" w:rsidR="008C1776" w:rsidRDefault="008C1776" w:rsidP="00391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A0678" w14:textId="77777777" w:rsidR="00391FC4" w:rsidRDefault="00391FC4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019583" wp14:editId="07D1A559">
          <wp:simplePos x="0" y="0"/>
          <wp:positionH relativeFrom="page">
            <wp:align>right</wp:align>
          </wp:positionH>
          <wp:positionV relativeFrom="page">
            <wp:posOffset>9349105</wp:posOffset>
          </wp:positionV>
          <wp:extent cx="7772400" cy="684530"/>
          <wp:effectExtent l="0" t="0" r="0" b="127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670BE" w14:textId="77777777" w:rsidR="008C1776" w:rsidRDefault="008C1776" w:rsidP="00391FC4">
      <w:pPr>
        <w:spacing w:after="0" w:line="240" w:lineRule="auto"/>
      </w:pPr>
      <w:r>
        <w:separator/>
      </w:r>
    </w:p>
  </w:footnote>
  <w:footnote w:type="continuationSeparator" w:id="0">
    <w:p w14:paraId="2F452648" w14:textId="77777777" w:rsidR="008C1776" w:rsidRDefault="008C1776" w:rsidP="00391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AE61" w14:textId="77777777" w:rsidR="00391FC4" w:rsidRDefault="00391FC4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030D0A8" wp14:editId="1BC1AC74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1614"/>
    <w:multiLevelType w:val="multilevel"/>
    <w:tmpl w:val="5E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A7465"/>
    <w:multiLevelType w:val="hybridMultilevel"/>
    <w:tmpl w:val="3AA650F4"/>
    <w:lvl w:ilvl="0" w:tplc="63040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164C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C74AE3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54E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AD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CEF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2C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45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704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4229F"/>
    <w:multiLevelType w:val="multilevel"/>
    <w:tmpl w:val="A6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1237C"/>
    <w:multiLevelType w:val="multilevel"/>
    <w:tmpl w:val="FCB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D5479"/>
    <w:multiLevelType w:val="hybridMultilevel"/>
    <w:tmpl w:val="35485E28"/>
    <w:lvl w:ilvl="0" w:tplc="832258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03027"/>
    <w:multiLevelType w:val="multilevel"/>
    <w:tmpl w:val="214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3E4823"/>
    <w:multiLevelType w:val="multilevel"/>
    <w:tmpl w:val="5586901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7260C3D"/>
    <w:multiLevelType w:val="hybridMultilevel"/>
    <w:tmpl w:val="EE54D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85B51"/>
    <w:multiLevelType w:val="multilevel"/>
    <w:tmpl w:val="098C81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32C153EF"/>
    <w:multiLevelType w:val="multilevel"/>
    <w:tmpl w:val="8ED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34200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771C9D"/>
    <w:multiLevelType w:val="hybridMultilevel"/>
    <w:tmpl w:val="63D450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6A28F5A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2" w:tplc="60F65466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14"/>
        <w:szCs w:val="14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22255ED"/>
    <w:multiLevelType w:val="hybridMultilevel"/>
    <w:tmpl w:val="9B4E6CC6"/>
    <w:lvl w:ilvl="0" w:tplc="4E4057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18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96063"/>
    <w:multiLevelType w:val="hybridMultilevel"/>
    <w:tmpl w:val="B6AC5BD2"/>
    <w:lvl w:ilvl="0" w:tplc="60F6546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4"/>
        <w:szCs w:val="14"/>
      </w:rPr>
    </w:lvl>
    <w:lvl w:ilvl="1" w:tplc="FFFFFFF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4CE40F88"/>
    <w:multiLevelType w:val="multilevel"/>
    <w:tmpl w:val="10840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50074F94"/>
    <w:multiLevelType w:val="hybridMultilevel"/>
    <w:tmpl w:val="373C810C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510E3CEF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BC7C00"/>
    <w:multiLevelType w:val="multilevel"/>
    <w:tmpl w:val="DC2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B63025"/>
    <w:multiLevelType w:val="multilevel"/>
    <w:tmpl w:val="FAD670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64957B0A"/>
    <w:multiLevelType w:val="hybridMultilevel"/>
    <w:tmpl w:val="55869012"/>
    <w:lvl w:ilvl="0" w:tplc="AF2A51B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D7A3EBE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D2A1EBE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D116AF8E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8F2AAA76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1AA0BE7E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84D8EA0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55C7FEA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D16A4996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669A7F32"/>
    <w:multiLevelType w:val="multilevel"/>
    <w:tmpl w:val="F5E01E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68AD06ED"/>
    <w:multiLevelType w:val="hybridMultilevel"/>
    <w:tmpl w:val="55869012"/>
    <w:lvl w:ilvl="0" w:tplc="4DC4EEB8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C1E06112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0D4E48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CF92BF98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BD4EFB68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6EEE230C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F9585C12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78C69CE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9FCC01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6C0245F2"/>
    <w:multiLevelType w:val="multilevel"/>
    <w:tmpl w:val="2FD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442F53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A2AF6"/>
    <w:multiLevelType w:val="hybridMultilevel"/>
    <w:tmpl w:val="D1E0FEC8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7F1D60AD"/>
    <w:multiLevelType w:val="hybridMultilevel"/>
    <w:tmpl w:val="2A8A36F6"/>
    <w:lvl w:ilvl="0" w:tplc="63040310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1409379">
    <w:abstractNumId w:val="0"/>
  </w:num>
  <w:num w:numId="2" w16cid:durableId="2013295079">
    <w:abstractNumId w:val="1"/>
  </w:num>
  <w:num w:numId="3" w16cid:durableId="1880818942">
    <w:abstractNumId w:val="6"/>
  </w:num>
  <w:num w:numId="4" w16cid:durableId="831944481">
    <w:abstractNumId w:val="19"/>
  </w:num>
  <w:num w:numId="5" w16cid:durableId="289357968">
    <w:abstractNumId w:val="21"/>
  </w:num>
  <w:num w:numId="6" w16cid:durableId="850797474">
    <w:abstractNumId w:val="3"/>
    <w:lvlOverride w:ilvl="0">
      <w:startOverride w:val="1"/>
    </w:lvlOverride>
  </w:num>
  <w:num w:numId="7" w16cid:durableId="1998728793">
    <w:abstractNumId w:val="9"/>
    <w:lvlOverride w:ilvl="0">
      <w:startOverride w:val="1"/>
    </w:lvlOverride>
  </w:num>
  <w:num w:numId="8" w16cid:durableId="988167577">
    <w:abstractNumId w:val="17"/>
  </w:num>
  <w:num w:numId="9" w16cid:durableId="1408458052">
    <w:abstractNumId w:val="5"/>
  </w:num>
  <w:num w:numId="10" w16cid:durableId="858007497">
    <w:abstractNumId w:val="22"/>
  </w:num>
  <w:num w:numId="11" w16cid:durableId="2098481605">
    <w:abstractNumId w:val="2"/>
  </w:num>
  <w:num w:numId="12" w16cid:durableId="629870169">
    <w:abstractNumId w:val="23"/>
    <w:lvlOverride w:ilvl="0">
      <w:startOverride w:val="1"/>
    </w:lvlOverride>
  </w:num>
  <w:num w:numId="13" w16cid:durableId="933365229">
    <w:abstractNumId w:val="10"/>
    <w:lvlOverride w:ilvl="0">
      <w:startOverride w:val="1"/>
    </w:lvlOverride>
  </w:num>
  <w:num w:numId="14" w16cid:durableId="1719620975">
    <w:abstractNumId w:val="16"/>
  </w:num>
  <w:num w:numId="15" w16cid:durableId="1134059942">
    <w:abstractNumId w:val="25"/>
  </w:num>
  <w:num w:numId="16" w16cid:durableId="1758090822">
    <w:abstractNumId w:val="18"/>
  </w:num>
  <w:num w:numId="17" w16cid:durableId="226575370">
    <w:abstractNumId w:val="8"/>
  </w:num>
  <w:num w:numId="18" w16cid:durableId="2138840851">
    <w:abstractNumId w:val="20"/>
  </w:num>
  <w:num w:numId="19" w16cid:durableId="1137604917">
    <w:abstractNumId w:val="14"/>
  </w:num>
  <w:num w:numId="20" w16cid:durableId="1163621284">
    <w:abstractNumId w:val="4"/>
  </w:num>
  <w:num w:numId="21" w16cid:durableId="891116257">
    <w:abstractNumId w:val="12"/>
  </w:num>
  <w:num w:numId="22" w16cid:durableId="974290340">
    <w:abstractNumId w:val="11"/>
  </w:num>
  <w:num w:numId="23" w16cid:durableId="1560945480">
    <w:abstractNumId w:val="13"/>
  </w:num>
  <w:num w:numId="24" w16cid:durableId="740758594">
    <w:abstractNumId w:val="15"/>
  </w:num>
  <w:num w:numId="25" w16cid:durableId="1805661034">
    <w:abstractNumId w:val="24"/>
  </w:num>
  <w:num w:numId="26" w16cid:durableId="897010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76"/>
    <w:rsid w:val="001869BC"/>
    <w:rsid w:val="002D6B9C"/>
    <w:rsid w:val="00391FC4"/>
    <w:rsid w:val="005312FE"/>
    <w:rsid w:val="00556D98"/>
    <w:rsid w:val="00685170"/>
    <w:rsid w:val="008C1776"/>
    <w:rsid w:val="00B07A77"/>
    <w:rsid w:val="00C77A91"/>
    <w:rsid w:val="00C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8DF8"/>
  <w15:chartTrackingRefBased/>
  <w15:docId w15:val="{B8156843-5457-46B4-9037-A19AF8EB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C4"/>
  </w:style>
  <w:style w:type="paragraph" w:styleId="Footer">
    <w:name w:val="footer"/>
    <w:basedOn w:val="Normal"/>
    <w:link w:val="FooterChar"/>
    <w:uiPriority w:val="99"/>
    <w:unhideWhenUsed/>
    <w:rsid w:val="00391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C4"/>
  </w:style>
  <w:style w:type="paragraph" w:styleId="ListParagraph">
    <w:name w:val="List Paragraph"/>
    <w:basedOn w:val="Normal"/>
    <w:uiPriority w:val="34"/>
    <w:qFormat/>
    <w:rsid w:val="00531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lafnitzegger\OneDrive%20-%20Impact%20Networking\Desktop\New%20Impact%20Head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A75BFE-CAFC-4349-A0A3-2A990C5FD862}"/>
</file>

<file path=customXml/itemProps3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Impact Header.dotx</Template>
  <TotalTime>34</TotalTime>
  <Pages>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Lafnitzegger</dc:creator>
  <cp:keywords/>
  <dc:description/>
  <cp:lastModifiedBy>Mark Lafnitzegger</cp:lastModifiedBy>
  <cp:revision>1</cp:revision>
  <dcterms:created xsi:type="dcterms:W3CDTF">2023-01-26T21:00:00Z</dcterms:created>
  <dcterms:modified xsi:type="dcterms:W3CDTF">2023-01-26T21:34:00Z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</Properties>
</file>