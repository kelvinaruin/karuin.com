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5438A1" w14:textId="44C7F88D" w:rsidR="00241819" w:rsidRPr="005A282E" w:rsidRDefault="00E02CB3" w:rsidP="00241819">
      <w:pPr>
        <w:pStyle w:val="Heading1"/>
      </w:pPr>
      <w:r>
        <w:t>Backup and Restore ESXI Configurations</w:t>
      </w:r>
    </w:p>
    <w:p w14:paraId="7D9BA5CC" w14:textId="5D8E4684" w:rsidR="00E70E8A" w:rsidRPr="00C77BDB" w:rsidRDefault="00057930" w:rsidP="00C77BDB">
      <w:pPr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destination build number of the host matches the build from which the backup was taken.</w:t>
      </w:r>
    </w:p>
    <w:p w14:paraId="55E1E0B1" w14:textId="4A5C0F24" w:rsidR="00057930" w:rsidRDefault="00057930" w:rsidP="00C77BDB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057930">
        <w:rPr>
          <w:rFonts w:ascii="Cambria" w:hAnsi="Cambria"/>
          <w:sz w:val="24"/>
          <w:szCs w:val="24"/>
        </w:rPr>
        <w:t>The UUID of the host remains the same.</w:t>
      </w:r>
      <w:r w:rsidRPr="00057930">
        <w:rPr>
          <w:rFonts w:ascii="Cambria" w:hAnsi="Cambria"/>
        </w:rPr>
        <w:t xml:space="preserve"> </w:t>
      </w:r>
    </w:p>
    <w:p w14:paraId="0082383F" w14:textId="48E884DF" w:rsidR="00C77BDB" w:rsidRPr="000E0786" w:rsidRDefault="00E02CB3" w:rsidP="00E02CB3">
      <w:bookmarkStart w:id="0" w:name="_GoBack"/>
      <w:bookmarkEnd w:id="0"/>
      <w:r>
        <w:rPr>
          <w:rFonts w:ascii="Cambria" w:hAnsi="Cambria"/>
        </w:rPr>
        <w:t xml:space="preserve"> </w:t>
      </w:r>
      <w:bookmarkStart w:id="1" w:name="_Toc128389048"/>
      <w:bookmarkStart w:id="2" w:name="_Toc128142381"/>
      <w:r w:rsidR="00057930">
        <w:t xml:space="preserve">p the </w:t>
      </w:r>
      <w:proofErr w:type="spellStart"/>
      <w:r w:rsidR="00057930">
        <w:t>ESXi</w:t>
      </w:r>
      <w:proofErr w:type="spellEnd"/>
      <w:r w:rsidR="00057930">
        <w:t xml:space="preserve"> host configuration data</w:t>
      </w:r>
      <w:bookmarkEnd w:id="1"/>
    </w:p>
    <w:p w14:paraId="1EB48714" w14:textId="3ED95414" w:rsidR="00C77BDB" w:rsidRPr="00057930" w:rsidRDefault="00057930" w:rsidP="00C4070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HAnsi"/>
          <w:color w:val="993300"/>
        </w:rPr>
      </w:pPr>
      <w:r>
        <w:rPr>
          <w:rFonts w:ascii="Cambria" w:hAnsi="Cambria" w:cstheme="minorHAnsi"/>
        </w:rPr>
        <w:t>To synchronize the configuration changed with persistent storage: run this command:</w:t>
      </w:r>
    </w:p>
    <w:p w14:paraId="327B67D2" w14:textId="60863B9B" w:rsidR="00057930" w:rsidRPr="00057930" w:rsidRDefault="00057930" w:rsidP="00C40705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Bidi"/>
          <w:color w:val="993300"/>
        </w:rPr>
      </w:pPr>
      <w:r w:rsidRPr="487930F1">
        <w:rPr>
          <w:rFonts w:ascii="Cambria" w:hAnsi="Cambria" w:cstheme="minorBidi"/>
          <w:color w:val="FF0000"/>
        </w:rPr>
        <w:t>vim-</w:t>
      </w:r>
      <w:bookmarkStart w:id="3" w:name="_Int_zu43S7CR"/>
      <w:r w:rsidRPr="487930F1">
        <w:rPr>
          <w:rFonts w:ascii="Cambria" w:hAnsi="Cambria" w:cstheme="minorBidi"/>
          <w:color w:val="FF0000"/>
        </w:rPr>
        <w:t>cmd</w:t>
      </w:r>
      <w:bookmarkEnd w:id="3"/>
      <w:r w:rsidRPr="487930F1">
        <w:rPr>
          <w:rFonts w:ascii="Cambria" w:hAnsi="Cambria" w:cstheme="minorBidi"/>
          <w:color w:val="FF0000"/>
        </w:rPr>
        <w:t xml:space="preserve"> hostsvc/firmware/</w:t>
      </w:r>
      <w:bookmarkStart w:id="4" w:name="_Int_TW9DT5wO"/>
      <w:r w:rsidRPr="487930F1">
        <w:rPr>
          <w:rFonts w:ascii="Cambria" w:hAnsi="Cambria" w:cstheme="minorBidi"/>
          <w:color w:val="FF0000"/>
        </w:rPr>
        <w:t>sync_config</w:t>
      </w:r>
      <w:bookmarkEnd w:id="4"/>
    </w:p>
    <w:p w14:paraId="6F5037C8" w14:textId="18A98180" w:rsidR="00057930" w:rsidRPr="00057930" w:rsidRDefault="00057930" w:rsidP="00C4070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Bidi"/>
          <w:color w:val="993300"/>
        </w:rPr>
      </w:pPr>
      <w:r w:rsidRPr="487930F1">
        <w:rPr>
          <w:rFonts w:ascii="Cambria" w:hAnsi="Cambria" w:cstheme="minorBidi"/>
        </w:rPr>
        <w:t xml:space="preserve">To </w:t>
      </w:r>
      <w:bookmarkStart w:id="5" w:name="_Int_E2D0aSnR"/>
      <w:proofErr w:type="spellStart"/>
      <w:r w:rsidRPr="487930F1">
        <w:rPr>
          <w:rFonts w:ascii="Cambria" w:hAnsi="Cambria" w:cstheme="minorBidi"/>
        </w:rPr>
        <w:t>backup</w:t>
      </w:r>
      <w:bookmarkEnd w:id="5"/>
      <w:proofErr w:type="spellEnd"/>
      <w:r w:rsidRPr="487930F1">
        <w:rPr>
          <w:rFonts w:ascii="Cambria" w:hAnsi="Cambria" w:cstheme="minorBidi"/>
        </w:rPr>
        <w:t xml:space="preserve"> the configuration data for the ESXi host, run this command:</w:t>
      </w:r>
    </w:p>
    <w:p w14:paraId="39D9DD53" w14:textId="6E4593E1" w:rsidR="00057930" w:rsidRDefault="006678FC" w:rsidP="00C40705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Bidi"/>
          <w:color w:val="FF0000"/>
        </w:rPr>
      </w:pPr>
      <w:r w:rsidRPr="487930F1">
        <w:rPr>
          <w:rFonts w:ascii="Cambria" w:hAnsi="Cambria" w:cstheme="minorBidi"/>
          <w:color w:val="FF0000"/>
        </w:rPr>
        <w:t>v</w:t>
      </w:r>
      <w:r w:rsidR="00057930" w:rsidRPr="487930F1">
        <w:rPr>
          <w:rFonts w:ascii="Cambria" w:hAnsi="Cambria" w:cstheme="minorBidi"/>
          <w:color w:val="FF0000"/>
        </w:rPr>
        <w:t>im-cmd hostsvc/firmware/</w:t>
      </w:r>
      <w:bookmarkStart w:id="6" w:name="_Int_uejLt9bG"/>
      <w:r w:rsidR="00057930" w:rsidRPr="487930F1">
        <w:rPr>
          <w:rFonts w:ascii="Cambria" w:hAnsi="Cambria" w:cstheme="minorBidi"/>
          <w:color w:val="FF0000"/>
        </w:rPr>
        <w:t>backup_config</w:t>
      </w:r>
      <w:bookmarkEnd w:id="6"/>
    </w:p>
    <w:p w14:paraId="2E1FD2BB" w14:textId="62F554C2" w:rsidR="00057930" w:rsidRDefault="00057930" w:rsidP="00C40705">
      <w:pPr>
        <w:pStyle w:val="NormalWeb"/>
        <w:spacing w:before="0" w:beforeAutospacing="0" w:after="0" w:afterAutospacing="0"/>
        <w:ind w:left="630"/>
        <w:jc w:val="center"/>
        <w:textAlignment w:val="baseline"/>
        <w:rPr>
          <w:rFonts w:ascii="Cambria" w:hAnsi="Cambria" w:cstheme="minorHAnsi"/>
          <w:color w:val="993300"/>
        </w:rPr>
      </w:pPr>
      <w:r>
        <w:rPr>
          <w:noProof/>
        </w:rPr>
        <w:drawing>
          <wp:inline distT="0" distB="0" distL="0" distR="0" wp14:anchorId="5F073F7C" wp14:editId="6DAF8D75">
            <wp:extent cx="5943600" cy="594360"/>
            <wp:effectExtent l="57150" t="0" r="57150" b="1104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5A7B6737" w14:textId="163EE2E3" w:rsidR="005E1573" w:rsidRPr="005E1573" w:rsidRDefault="005E1573" w:rsidP="00C4070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Bidi"/>
          <w:color w:val="000000" w:themeColor="text1"/>
        </w:rPr>
      </w:pPr>
      <w:r w:rsidRPr="17F39411">
        <w:rPr>
          <w:rFonts w:ascii="Cambria" w:hAnsi="Cambria" w:cstheme="minorBidi"/>
          <w:color w:val="000000" w:themeColor="text1"/>
        </w:rPr>
        <w:t xml:space="preserve">As a result, </w:t>
      </w:r>
      <w:r w:rsidR="51725A8E" w:rsidRPr="17F39411">
        <w:rPr>
          <w:rFonts w:ascii="Cambria" w:hAnsi="Cambria" w:cstheme="minorBidi"/>
          <w:color w:val="000000" w:themeColor="text1"/>
        </w:rPr>
        <w:t>you will</w:t>
      </w:r>
      <w:r w:rsidRPr="17F39411">
        <w:rPr>
          <w:rFonts w:ascii="Cambria" w:hAnsi="Cambria" w:cstheme="minorBidi"/>
          <w:color w:val="000000" w:themeColor="text1"/>
        </w:rPr>
        <w:t xml:space="preserve"> receive a link to download the </w:t>
      </w:r>
      <w:r w:rsidRPr="17F39411">
        <w:rPr>
          <w:rFonts w:ascii="Cambria" w:hAnsi="Cambria" w:cstheme="minorBidi"/>
          <w:i/>
          <w:color w:val="000000" w:themeColor="text1"/>
        </w:rPr>
        <w:t>configBundle</w:t>
      </w:r>
      <w:r w:rsidRPr="17F39411">
        <w:rPr>
          <w:rFonts w:ascii="Cambria" w:hAnsi="Cambria" w:cstheme="minorBidi"/>
          <w:color w:val="000000" w:themeColor="text1"/>
        </w:rPr>
        <w:t>.</w:t>
      </w:r>
      <w:r w:rsidRPr="17F39411">
        <w:rPr>
          <w:rFonts w:ascii="Cambria" w:hAnsi="Cambria" w:cstheme="minorBidi"/>
          <w:i/>
          <w:color w:val="000000" w:themeColor="text1"/>
        </w:rPr>
        <w:t>tgz</w:t>
      </w:r>
      <w:r w:rsidRPr="17F39411">
        <w:rPr>
          <w:rFonts w:ascii="Cambria" w:hAnsi="Cambria" w:cstheme="minorBidi"/>
          <w:color w:val="000000" w:themeColor="text1"/>
        </w:rPr>
        <w:t> archive from the ESXi host. You should replace the asterisk with the IP address of your ESXi host.</w:t>
      </w:r>
    </w:p>
    <w:p w14:paraId="26670D71" w14:textId="77777777" w:rsidR="005E1573" w:rsidRDefault="005E1573" w:rsidP="00C40705">
      <w:pPr>
        <w:pStyle w:val="NormalWeb"/>
        <w:spacing w:before="0" w:beforeAutospacing="0" w:after="0" w:afterAutospacing="0"/>
        <w:ind w:left="630"/>
        <w:jc w:val="center"/>
        <w:textAlignment w:val="baseline"/>
        <w:rPr>
          <w:rFonts w:ascii="Cambria" w:hAnsi="Cambria" w:cstheme="minorHAnsi"/>
          <w:color w:val="993300"/>
        </w:rPr>
      </w:pPr>
    </w:p>
    <w:p w14:paraId="14E80DA6" w14:textId="58C8645F" w:rsidR="00C77BDB" w:rsidRDefault="006678FC" w:rsidP="00C40705">
      <w:pPr>
        <w:spacing w:line="240" w:lineRule="auto"/>
        <w:ind w:left="630"/>
        <w:rPr>
          <w:rFonts w:ascii="Cambria" w:hAnsi="Cambria"/>
          <w:color w:val="000000" w:themeColor="text1"/>
          <w:sz w:val="24"/>
          <w:szCs w:val="24"/>
        </w:rPr>
      </w:pPr>
      <w:r w:rsidRPr="487930F1">
        <w:rPr>
          <w:rFonts w:ascii="Cambria" w:hAnsi="Cambria"/>
          <w:b/>
          <w:bCs/>
          <w:color w:val="000000" w:themeColor="text1"/>
          <w:sz w:val="24"/>
          <w:szCs w:val="24"/>
        </w:rPr>
        <w:t>Note: </w:t>
      </w:r>
      <w:r w:rsidRPr="487930F1">
        <w:rPr>
          <w:rFonts w:ascii="Cambria" w:hAnsi="Cambria"/>
          <w:color w:val="000000" w:themeColor="text1"/>
          <w:sz w:val="24"/>
          <w:szCs w:val="24"/>
        </w:rPr>
        <w:t>The command will output a</w:t>
      </w:r>
      <w:r w:rsidR="00C40705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487930F1">
        <w:rPr>
          <w:rFonts w:ascii="Cambria" w:hAnsi="Cambria"/>
          <w:color w:val="000000" w:themeColor="text1"/>
          <w:sz w:val="24"/>
          <w:szCs w:val="24"/>
        </w:rPr>
        <w:t>URL</w:t>
      </w:r>
      <w:r w:rsidR="00C40705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487930F1">
        <w:rPr>
          <w:rFonts w:ascii="Cambria" w:hAnsi="Cambria"/>
          <w:color w:val="000000" w:themeColor="text1"/>
          <w:sz w:val="24"/>
          <w:szCs w:val="24"/>
        </w:rPr>
        <w:t>(</w:t>
      </w:r>
      <w:hyperlink w:history="1">
        <w:r w:rsidR="00C40705" w:rsidRPr="00A42B49">
          <w:rPr>
            <w:rStyle w:val="Hyperlink"/>
            <w:rFonts w:ascii="Cambria" w:hAnsi="Cambria"/>
            <w:sz w:val="24"/>
            <w:szCs w:val="24"/>
          </w:rPr>
          <w:t>http://&lt;host_fqdn_orIP&gt;/downloads/123456/configBundle-xx.xx.xx.xx.tgz</w:t>
        </w:r>
      </w:hyperlink>
      <w:r w:rsidRPr="487930F1">
        <w:rPr>
          <w:rFonts w:ascii="Cambria" w:hAnsi="Cambria"/>
          <w:color w:val="000000" w:themeColor="text1"/>
          <w:sz w:val="24"/>
          <w:szCs w:val="24"/>
        </w:rPr>
        <w:t>)</w:t>
      </w:r>
      <w:r w:rsidR="00C40705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487930F1">
        <w:rPr>
          <w:rFonts w:ascii="Cambria" w:hAnsi="Cambria"/>
          <w:color w:val="000000" w:themeColor="text1"/>
          <w:sz w:val="24"/>
          <w:szCs w:val="24"/>
        </w:rPr>
        <w:t xml:space="preserve">from where you can download the backup file, either by opening it in a web </w:t>
      </w:r>
      <w:r w:rsidR="6EA8579B" w:rsidRPr="487930F1">
        <w:rPr>
          <w:rFonts w:ascii="Cambria" w:hAnsi="Cambria"/>
          <w:color w:val="000000" w:themeColor="text1"/>
          <w:sz w:val="24"/>
          <w:szCs w:val="24"/>
        </w:rPr>
        <w:t>browser</w:t>
      </w:r>
      <w:r w:rsidRPr="487930F1">
        <w:rPr>
          <w:rFonts w:ascii="Cambria" w:hAnsi="Cambria"/>
          <w:color w:val="000000" w:themeColor="text1"/>
          <w:sz w:val="24"/>
          <w:szCs w:val="24"/>
        </w:rPr>
        <w:t xml:space="preserve"> or using other means like wget.</w:t>
      </w:r>
    </w:p>
    <w:p w14:paraId="6FAF44F4" w14:textId="1FF6C295" w:rsidR="00E13E56" w:rsidRDefault="00765F54" w:rsidP="00C4070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HAnsi"/>
          <w:color w:val="000000" w:themeColor="text1"/>
        </w:rPr>
      </w:pPr>
      <w:r w:rsidRPr="00765F54">
        <w:rPr>
          <w:rFonts w:ascii="Cambria" w:hAnsi="Cambria" w:cstheme="minorHAnsi"/>
          <w:color w:val="000000" w:themeColor="text1"/>
        </w:rPr>
        <w:t>The IP address of your ESXi host can be checked in the ESXi direct console interface or using the following command:</w:t>
      </w:r>
    </w:p>
    <w:p w14:paraId="31E4FAAF" w14:textId="73750F08" w:rsidR="00765F54" w:rsidRPr="005E1573" w:rsidRDefault="00A121FF" w:rsidP="00C40705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Bidi"/>
          <w:color w:val="000000" w:themeColor="text1"/>
        </w:rPr>
      </w:pPr>
      <w:r w:rsidRPr="487930F1">
        <w:rPr>
          <w:rFonts w:ascii="Cambria" w:hAnsi="Cambria" w:cstheme="minorBidi"/>
          <w:b/>
          <w:bCs/>
          <w:color w:val="000000" w:themeColor="text1"/>
        </w:rPr>
        <w:t xml:space="preserve">esxcli network </w:t>
      </w:r>
      <w:bookmarkStart w:id="7" w:name="_Int_rF2GkCih"/>
      <w:r w:rsidRPr="487930F1">
        <w:rPr>
          <w:rFonts w:ascii="Cambria" w:hAnsi="Cambria" w:cstheme="minorBidi"/>
          <w:b/>
          <w:bCs/>
          <w:color w:val="000000" w:themeColor="text1"/>
        </w:rPr>
        <w:t>ip</w:t>
      </w:r>
      <w:bookmarkEnd w:id="7"/>
      <w:r w:rsidRPr="487930F1">
        <w:rPr>
          <w:rFonts w:ascii="Cambria" w:hAnsi="Cambria" w:cstheme="minorBidi"/>
          <w:b/>
          <w:bCs/>
          <w:color w:val="000000" w:themeColor="text1"/>
        </w:rPr>
        <w:t xml:space="preserve"> interface ipv4 get</w:t>
      </w:r>
    </w:p>
    <w:p w14:paraId="779384C0" w14:textId="249CEB77" w:rsidR="006678FC" w:rsidRPr="006678FC" w:rsidRDefault="006678FC" w:rsidP="00C4070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HAnsi"/>
          <w:color w:val="000000" w:themeColor="text1"/>
        </w:rPr>
      </w:pPr>
      <w:r w:rsidRPr="006678FC">
        <w:rPr>
          <w:rFonts w:ascii="Cambria" w:hAnsi="Cambria" w:cstheme="minorHAnsi"/>
          <w:color w:val="000000" w:themeColor="text1"/>
        </w:rPr>
        <w:t>From a web browser navigate to http://&lt;host_fqdn_orIP&gt;/downloads/123456/configBundle-xx.xx.xx.xx.tgz</w:t>
      </w:r>
    </w:p>
    <w:p w14:paraId="7158BD2C" w14:textId="445CAE70" w:rsidR="006678FC" w:rsidRPr="006678FC" w:rsidRDefault="006678FC" w:rsidP="00C40705">
      <w:pPr>
        <w:pStyle w:val="NormalWeb"/>
        <w:ind w:left="630"/>
        <w:textAlignment w:val="baseline"/>
        <w:rPr>
          <w:rFonts w:ascii="Cambria" w:hAnsi="Cambria" w:cstheme="minorHAnsi"/>
          <w:color w:val="000000" w:themeColor="text1"/>
        </w:rPr>
      </w:pPr>
      <w:r w:rsidRPr="006678FC">
        <w:rPr>
          <w:rFonts w:ascii="Cambria" w:hAnsi="Cambria" w:cstheme="minorHAnsi"/>
          <w:color w:val="000000" w:themeColor="text1"/>
        </w:rPr>
        <w:t>In this example</w:t>
      </w:r>
      <w:r w:rsidR="00375F0E">
        <w:rPr>
          <w:rFonts w:ascii="Cambria" w:hAnsi="Cambria" w:cstheme="minorHAnsi"/>
          <w:color w:val="000000" w:themeColor="text1"/>
        </w:rPr>
        <w:t>,</w:t>
      </w:r>
      <w:r w:rsidRPr="006678FC">
        <w:rPr>
          <w:rFonts w:ascii="Cambria" w:hAnsi="Cambria" w:cstheme="minorHAnsi"/>
          <w:color w:val="000000" w:themeColor="text1"/>
        </w:rPr>
        <w:t xml:space="preserve"> the IP address of the host is 192.168.0.8</w:t>
      </w:r>
    </w:p>
    <w:p w14:paraId="74E8F1DA" w14:textId="45B7701C" w:rsidR="006678FC" w:rsidRPr="006678FC" w:rsidRDefault="006678FC" w:rsidP="006678FC">
      <w:pPr>
        <w:pStyle w:val="NormalWeb"/>
        <w:ind w:left="630"/>
        <w:jc w:val="center"/>
        <w:textAlignment w:val="baseline"/>
        <w:rPr>
          <w:rFonts w:ascii="Cambria" w:hAnsi="Cambria" w:cstheme="minorHAnsi"/>
          <w:color w:val="993300"/>
        </w:rPr>
      </w:pPr>
      <w:r>
        <w:rPr>
          <w:noProof/>
        </w:rPr>
        <w:lastRenderedPageBreak/>
        <w:drawing>
          <wp:inline distT="0" distB="0" distL="0" distR="0" wp14:anchorId="50A907B5" wp14:editId="4D07C583">
            <wp:extent cx="4253593" cy="2614869"/>
            <wp:effectExtent l="50800" t="0" r="52070" b="10350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231" cy="265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73ECF697" w14:textId="12CD5CFB" w:rsidR="006678FC" w:rsidRPr="006678FC" w:rsidRDefault="006678FC" w:rsidP="00C4070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mbria" w:hAnsi="Cambria" w:cstheme="minorHAnsi"/>
          <w:color w:val="000000" w:themeColor="text1"/>
        </w:rPr>
      </w:pPr>
      <w:r w:rsidRPr="006678FC">
        <w:rPr>
          <w:rFonts w:ascii="Cambria" w:hAnsi="Cambria" w:cstheme="minorHAnsi"/>
          <w:color w:val="000000" w:themeColor="text1"/>
        </w:rPr>
        <w:t>The backup file will be in the /downloads directory (default to browser or choose to download to a specific directory) as </w:t>
      </w:r>
      <w:r w:rsidRPr="006678FC">
        <w:rPr>
          <w:rFonts w:ascii="Cambria" w:hAnsi="Cambria" w:cstheme="minorHAnsi"/>
          <w:b/>
          <w:bCs/>
          <w:color w:val="000000" w:themeColor="text1"/>
        </w:rPr>
        <w:t>configBundle-</w:t>
      </w:r>
      <w:r w:rsidRPr="006678FC">
        <w:rPr>
          <w:rFonts w:ascii="Cambria" w:hAnsi="Cambria" w:cstheme="minorHAnsi"/>
          <w:b/>
          <w:bCs/>
          <w:i/>
          <w:iCs/>
          <w:color w:val="000000" w:themeColor="text1"/>
        </w:rPr>
        <w:t>HostFQDN</w:t>
      </w:r>
      <w:r w:rsidRPr="006678FC">
        <w:rPr>
          <w:rFonts w:ascii="Cambria" w:hAnsi="Cambria" w:cstheme="minorHAnsi"/>
          <w:b/>
          <w:bCs/>
          <w:color w:val="000000" w:themeColor="text1"/>
        </w:rPr>
        <w:t>.tgz</w:t>
      </w:r>
    </w:p>
    <w:p w14:paraId="6B74BAEF" w14:textId="003F8D70" w:rsidR="006678FC" w:rsidRPr="006678FC" w:rsidRDefault="006678FC" w:rsidP="00C40705">
      <w:pPr>
        <w:pStyle w:val="NormalWeb"/>
        <w:spacing w:before="0" w:beforeAutospacing="0" w:after="0" w:afterAutospacing="0"/>
        <w:ind w:left="630"/>
        <w:jc w:val="center"/>
        <w:textAlignment w:val="baseline"/>
        <w:rPr>
          <w:rFonts w:ascii="Cambria" w:hAnsi="Cambria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3E8AD957" wp14:editId="78ECF08E">
            <wp:extent cx="5407478" cy="1156599"/>
            <wp:effectExtent l="50800" t="0" r="53975" b="100965"/>
            <wp:docPr id="7" name="Picture 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830" cy="116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257A0FFA" w14:textId="7B7C1983" w:rsidR="006678FC" w:rsidRDefault="006678FC" w:rsidP="00C40705">
      <w:pPr>
        <w:pStyle w:val="NormalWeb"/>
        <w:ind w:left="630"/>
        <w:textAlignment w:val="baseline"/>
        <w:rPr>
          <w:rFonts w:ascii="Cambria" w:hAnsi="Cambria" w:cstheme="minorBidi"/>
          <w:color w:val="000000" w:themeColor="text1"/>
        </w:rPr>
      </w:pPr>
      <w:r w:rsidRPr="487930F1">
        <w:rPr>
          <w:rFonts w:ascii="Cambria" w:hAnsi="Cambria" w:cstheme="minorBidi"/>
          <w:b/>
          <w:bCs/>
          <w:color w:val="000000" w:themeColor="text1"/>
        </w:rPr>
        <w:t>Note:</w:t>
      </w:r>
      <w:r w:rsidRPr="487930F1">
        <w:rPr>
          <w:rFonts w:ascii="Cambria" w:hAnsi="Cambria" w:cstheme="minorBidi"/>
          <w:color w:val="000000" w:themeColor="text1"/>
        </w:rPr>
        <w:t> </w:t>
      </w:r>
      <w:r w:rsidR="00021AAE">
        <w:rPr>
          <w:rFonts w:ascii="Cambria" w:hAnsi="Cambria" w:cstheme="minorBidi"/>
          <w:color w:val="000000" w:themeColor="text1"/>
        </w:rPr>
        <w:t xml:space="preserve">The destination </w:t>
      </w:r>
      <w:proofErr w:type="spellStart"/>
      <w:r w:rsidR="00021AAE">
        <w:rPr>
          <w:rFonts w:ascii="Cambria" w:hAnsi="Cambria" w:cstheme="minorBidi"/>
          <w:color w:val="000000" w:themeColor="text1"/>
        </w:rPr>
        <w:t>ESXi</w:t>
      </w:r>
      <w:proofErr w:type="spellEnd"/>
      <w:r w:rsidR="00021AAE">
        <w:rPr>
          <w:rFonts w:ascii="Cambria" w:hAnsi="Cambria" w:cstheme="minorBidi"/>
          <w:color w:val="000000" w:themeColor="text1"/>
        </w:rPr>
        <w:t xml:space="preserve"> host must be the same build as the </w:t>
      </w:r>
      <w:proofErr w:type="spellStart"/>
      <w:r w:rsidR="00021AAE">
        <w:rPr>
          <w:rFonts w:ascii="Cambria" w:hAnsi="Cambria" w:cstheme="minorBidi"/>
          <w:color w:val="000000" w:themeColor="text1"/>
        </w:rPr>
        <w:t>ESXi</w:t>
      </w:r>
      <w:proofErr w:type="spellEnd"/>
      <w:r w:rsidR="00021AAE">
        <w:rPr>
          <w:rFonts w:ascii="Cambria" w:hAnsi="Cambria" w:cstheme="minorBidi"/>
          <w:color w:val="000000" w:themeColor="text1"/>
        </w:rPr>
        <w:t xml:space="preserve"> host configuration data to restore the configuration</w:t>
      </w:r>
      <w:r w:rsidRPr="487930F1">
        <w:rPr>
          <w:rFonts w:ascii="Cambria" w:hAnsi="Cambria" w:cstheme="minorBidi"/>
          <w:color w:val="000000" w:themeColor="text1"/>
        </w:rPr>
        <w:t>. The host build can be obtained using the command </w:t>
      </w:r>
      <w:r w:rsidRPr="00021AAE">
        <w:rPr>
          <w:rFonts w:ascii="Cambria" w:hAnsi="Cambria" w:cstheme="minorBidi"/>
          <w:b/>
          <w:bCs/>
          <w:color w:val="000000" w:themeColor="text1"/>
        </w:rPr>
        <w:t>vmware -</w:t>
      </w:r>
      <w:bookmarkStart w:id="8" w:name="_Int_LhHbQXlS"/>
      <w:r w:rsidRPr="00021AAE">
        <w:rPr>
          <w:rFonts w:ascii="Cambria" w:hAnsi="Cambria" w:cstheme="minorBidi"/>
          <w:b/>
          <w:bCs/>
          <w:color w:val="000000" w:themeColor="text1"/>
        </w:rPr>
        <w:t>vl</w:t>
      </w:r>
      <w:r w:rsidRPr="487930F1">
        <w:rPr>
          <w:rFonts w:ascii="Cambria" w:hAnsi="Cambria" w:cstheme="minorBidi"/>
          <w:color w:val="000000" w:themeColor="text1"/>
        </w:rPr>
        <w:t>.</w:t>
      </w:r>
      <w:bookmarkEnd w:id="8"/>
      <w:r w:rsidRPr="487930F1">
        <w:rPr>
          <w:rFonts w:ascii="Cambria" w:hAnsi="Cambria" w:cstheme="minorBidi"/>
          <w:color w:val="000000" w:themeColor="text1"/>
        </w:rPr>
        <w:br w:type="page"/>
      </w:r>
    </w:p>
    <w:p w14:paraId="145088E7" w14:textId="73DE7D09" w:rsidR="006678FC" w:rsidRPr="000E0786" w:rsidRDefault="006678FC" w:rsidP="006678FC">
      <w:pPr>
        <w:pStyle w:val="Heading1"/>
      </w:pPr>
      <w:bookmarkStart w:id="9" w:name="_Toc128389049"/>
      <w:r>
        <w:lastRenderedPageBreak/>
        <w:t>Restoring the ESXi host configuration data</w:t>
      </w:r>
      <w:bookmarkEnd w:id="9"/>
    </w:p>
    <w:p w14:paraId="432F8DFB" w14:textId="50F8766E" w:rsidR="006678FC" w:rsidRPr="006678FC" w:rsidRDefault="006678FC" w:rsidP="006678F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HAnsi"/>
        </w:rPr>
      </w:pPr>
      <w:r w:rsidRPr="006678FC">
        <w:rPr>
          <w:rFonts w:ascii="Cambria" w:hAnsi="Cambria" w:cstheme="minorHAnsi"/>
        </w:rPr>
        <w:t>The configBundle-</w:t>
      </w:r>
      <w:r w:rsidRPr="006678FC">
        <w:rPr>
          <w:rFonts w:ascii="Cambria" w:hAnsi="Cambria" w:cstheme="minorHAnsi"/>
          <w:i/>
          <w:iCs/>
        </w:rPr>
        <w:t>HostFQDN</w:t>
      </w:r>
      <w:r w:rsidRPr="006678FC">
        <w:rPr>
          <w:rFonts w:ascii="Cambria" w:hAnsi="Cambria" w:cstheme="minorHAnsi"/>
        </w:rPr>
        <w:t>.tgz should be renamed as configBundle.tgz before initiating the restore command.</w:t>
      </w:r>
    </w:p>
    <w:p w14:paraId="33AEFD13" w14:textId="77777777" w:rsidR="006678FC" w:rsidRDefault="006678FC" w:rsidP="006678F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HAnsi"/>
        </w:rPr>
      </w:pPr>
      <w:r w:rsidRPr="006678FC">
        <w:rPr>
          <w:rFonts w:ascii="Cambria" w:hAnsi="Cambria" w:cstheme="minorHAnsi"/>
        </w:rPr>
        <w:t>Put the host into maintenance mode by running</w:t>
      </w:r>
      <w:r>
        <w:rPr>
          <w:rFonts w:ascii="Cambria" w:hAnsi="Cambria" w:cstheme="minorHAnsi"/>
        </w:rPr>
        <w:t xml:space="preserve"> </w:t>
      </w:r>
      <w:r w:rsidRPr="006678FC">
        <w:rPr>
          <w:rFonts w:ascii="Cambria" w:hAnsi="Cambria" w:cstheme="minorHAnsi"/>
        </w:rPr>
        <w:t>this command. </w:t>
      </w:r>
    </w:p>
    <w:p w14:paraId="1266BDF6" w14:textId="1007EC5E" w:rsidR="006678FC" w:rsidRPr="006678FC" w:rsidRDefault="006678FC" w:rsidP="487930F1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Bidi"/>
          <w:color w:val="FF0000"/>
        </w:rPr>
      </w:pPr>
      <w:r w:rsidRPr="487930F1">
        <w:rPr>
          <w:rFonts w:ascii="Cambria" w:hAnsi="Cambria" w:cstheme="minorBidi"/>
          <w:color w:val="FF0000"/>
        </w:rPr>
        <w:t>vim-cmd hostsvc/</w:t>
      </w:r>
      <w:bookmarkStart w:id="10" w:name="_Int_WJclmCT6"/>
      <w:r w:rsidRPr="487930F1">
        <w:rPr>
          <w:rFonts w:ascii="Cambria" w:hAnsi="Cambria" w:cstheme="minorBidi"/>
          <w:color w:val="FF0000"/>
        </w:rPr>
        <w:t>maintenance_mode_enter</w:t>
      </w:r>
      <w:bookmarkEnd w:id="10"/>
    </w:p>
    <w:p w14:paraId="0A924FCD" w14:textId="77777777" w:rsidR="006678FC" w:rsidRPr="006678FC" w:rsidRDefault="006678FC" w:rsidP="006678F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HAnsi"/>
        </w:rPr>
      </w:pPr>
      <w:r w:rsidRPr="006678FC">
        <w:rPr>
          <w:rFonts w:ascii="Cambria" w:hAnsi="Cambria" w:cstheme="minorHAnsi"/>
        </w:rPr>
        <w:t>Copy the backup configuration file to the ESXi host or an available datastore.</w:t>
      </w:r>
    </w:p>
    <w:p w14:paraId="2A0C1F40" w14:textId="4306D72C" w:rsidR="006678FC" w:rsidRPr="006678FC" w:rsidRDefault="006678FC" w:rsidP="006678F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HAnsi"/>
        </w:rPr>
      </w:pPr>
      <w:r w:rsidRPr="006678FC">
        <w:rPr>
          <w:rFonts w:ascii="Cambria" w:hAnsi="Cambria" w:cstheme="minorHAnsi"/>
        </w:rPr>
        <w:t>Reboot the host. This step is required</w:t>
      </w:r>
      <w:r w:rsidR="000874A4">
        <w:rPr>
          <w:rFonts w:ascii="Cambria" w:hAnsi="Cambria" w:cstheme="minorHAnsi"/>
        </w:rPr>
        <w:t>; otherwise</w:t>
      </w:r>
      <w:r w:rsidR="00375F0E">
        <w:rPr>
          <w:rFonts w:ascii="Cambria" w:hAnsi="Cambria" w:cstheme="minorHAnsi"/>
        </w:rPr>
        <w:t>,</w:t>
      </w:r>
      <w:r w:rsidRPr="006678FC">
        <w:rPr>
          <w:rFonts w:ascii="Cambria" w:hAnsi="Cambria" w:cstheme="minorHAnsi"/>
        </w:rPr>
        <w:t xml:space="preserve"> the restore workflow might not finish </w:t>
      </w:r>
      <w:r w:rsidR="009B04D4" w:rsidRPr="006678FC">
        <w:rPr>
          <w:rFonts w:ascii="Cambria" w:hAnsi="Cambria" w:cstheme="minorHAnsi"/>
        </w:rPr>
        <w:t>completely.</w:t>
      </w:r>
    </w:p>
    <w:p w14:paraId="2E17A16F" w14:textId="77777777" w:rsidR="006678FC" w:rsidRPr="006678FC" w:rsidRDefault="006678FC" w:rsidP="487930F1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Bidi"/>
        </w:rPr>
      </w:pPr>
      <w:r w:rsidRPr="487930F1">
        <w:rPr>
          <w:rFonts w:ascii="Cambria" w:hAnsi="Cambria" w:cstheme="minorBidi"/>
        </w:rPr>
        <w:t>Once ESXi has rebooted, move the config bundle file to /</w:t>
      </w:r>
      <w:bookmarkStart w:id="11" w:name="_Int_3lsUTuwi"/>
      <w:r w:rsidRPr="487930F1">
        <w:rPr>
          <w:rFonts w:ascii="Cambria" w:hAnsi="Cambria" w:cstheme="minorBidi"/>
        </w:rPr>
        <w:t>tmp</w:t>
      </w:r>
      <w:bookmarkEnd w:id="11"/>
      <w:r w:rsidRPr="487930F1">
        <w:rPr>
          <w:rFonts w:ascii="Cambria" w:hAnsi="Cambria" w:cstheme="minorBidi"/>
        </w:rPr>
        <w:t>/configBundle.tgz.</w:t>
      </w:r>
    </w:p>
    <w:p w14:paraId="1919A706" w14:textId="77777777" w:rsidR="006678FC" w:rsidRDefault="006678FC" w:rsidP="006678FC">
      <w:pPr>
        <w:pStyle w:val="NormalWeb"/>
        <w:numPr>
          <w:ilvl w:val="0"/>
          <w:numId w:val="34"/>
        </w:numPr>
        <w:textAlignment w:val="baseline"/>
        <w:rPr>
          <w:rFonts w:ascii="Cambria" w:hAnsi="Cambria" w:cstheme="minorHAnsi"/>
        </w:rPr>
      </w:pPr>
      <w:r w:rsidRPr="006678FC">
        <w:rPr>
          <w:rFonts w:ascii="Cambria" w:hAnsi="Cambria" w:cstheme="minorHAnsi"/>
        </w:rPr>
        <w:t>Then run this command to restore the ESXi host configuration:</w:t>
      </w:r>
    </w:p>
    <w:p w14:paraId="5B98E83A" w14:textId="7F39716D" w:rsidR="006678FC" w:rsidRPr="006678FC" w:rsidRDefault="006678FC" w:rsidP="00EA0455">
      <w:pPr>
        <w:pStyle w:val="NormalWeb"/>
        <w:numPr>
          <w:ilvl w:val="1"/>
          <w:numId w:val="34"/>
        </w:numPr>
        <w:spacing w:after="0" w:afterAutospacing="0"/>
        <w:textAlignment w:val="baseline"/>
        <w:rPr>
          <w:rFonts w:ascii="Cambria" w:hAnsi="Cambria" w:cstheme="minorBidi"/>
          <w:color w:val="FF0000"/>
        </w:rPr>
      </w:pPr>
      <w:r w:rsidRPr="487930F1">
        <w:rPr>
          <w:rFonts w:ascii="Cambria" w:hAnsi="Cambria" w:cstheme="minorBidi"/>
          <w:color w:val="FF0000"/>
        </w:rPr>
        <w:t>vim-cmd hostsvc/firmware/</w:t>
      </w:r>
      <w:bookmarkStart w:id="12" w:name="_Int_WGBOO5V0"/>
      <w:r w:rsidRPr="487930F1">
        <w:rPr>
          <w:rFonts w:ascii="Cambria" w:hAnsi="Cambria" w:cstheme="minorBidi"/>
          <w:color w:val="FF0000"/>
        </w:rPr>
        <w:t>restore_config</w:t>
      </w:r>
      <w:bookmarkEnd w:id="12"/>
      <w:r w:rsidRPr="487930F1">
        <w:rPr>
          <w:rFonts w:ascii="Cambria" w:hAnsi="Cambria" w:cstheme="minorBidi"/>
          <w:color w:val="FF0000"/>
        </w:rPr>
        <w:t xml:space="preserve"> 0</w:t>
      </w:r>
    </w:p>
    <w:p w14:paraId="1411EF29" w14:textId="75105ED0" w:rsidR="006678FC" w:rsidRPr="006678FC" w:rsidRDefault="006678FC" w:rsidP="00EA0455">
      <w:pPr>
        <w:pStyle w:val="NormalWeb"/>
        <w:spacing w:before="0" w:beforeAutospacing="0" w:after="0" w:afterAutospacing="0"/>
        <w:ind w:left="630"/>
        <w:textAlignment w:val="baseline"/>
        <w:rPr>
          <w:rFonts w:ascii="Cambria" w:hAnsi="Cambria" w:cstheme="minorBidi"/>
        </w:rPr>
      </w:pPr>
      <w:r w:rsidRPr="487930F1">
        <w:rPr>
          <w:rFonts w:ascii="Cambria" w:hAnsi="Cambria" w:cstheme="minorBidi"/>
          <w:b/>
          <w:bCs/>
        </w:rPr>
        <w:t>Note</w:t>
      </w:r>
      <w:r w:rsidR="65075978" w:rsidRPr="487930F1">
        <w:rPr>
          <w:rFonts w:ascii="Cambria" w:hAnsi="Cambria" w:cstheme="minorBidi"/>
          <w:b/>
          <w:bCs/>
        </w:rPr>
        <w:t xml:space="preserve">: </w:t>
      </w:r>
      <w:r w:rsidR="65075978" w:rsidRPr="487930F1">
        <w:rPr>
          <w:rFonts w:ascii="Cambria" w:hAnsi="Cambria" w:cstheme="minorBidi"/>
        </w:rPr>
        <w:t>Add</w:t>
      </w:r>
      <w:r w:rsidRPr="487930F1">
        <w:rPr>
          <w:rFonts w:ascii="Cambria" w:hAnsi="Cambria" w:cstheme="minorBidi"/>
        </w:rPr>
        <w:t xml:space="preserve"> a 1 to force an override of the UUID mismatch.</w:t>
      </w:r>
      <w:r>
        <w:br/>
      </w:r>
      <w:r w:rsidRPr="487930F1">
        <w:rPr>
          <w:rFonts w:ascii="Cambria" w:hAnsi="Cambria" w:cstheme="minorBidi"/>
        </w:rPr>
        <w:t xml:space="preserve">For example: # </w:t>
      </w:r>
      <w:r w:rsidRPr="487930F1">
        <w:rPr>
          <w:rFonts w:ascii="Cambria" w:hAnsi="Cambria" w:cstheme="minorBidi"/>
          <w:color w:val="FF0000"/>
        </w:rPr>
        <w:t>vim-cmd hostsvc/firmware/restore_config 1</w:t>
      </w:r>
    </w:p>
    <w:p w14:paraId="0F10B590" w14:textId="77777777" w:rsidR="006678FC" w:rsidRPr="006678FC" w:rsidRDefault="006678FC" w:rsidP="006678F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mbria" w:hAnsi="Cambria" w:cstheme="minorHAnsi"/>
        </w:rPr>
      </w:pPr>
      <w:r w:rsidRPr="006678FC">
        <w:rPr>
          <w:rFonts w:ascii="Cambria" w:hAnsi="Cambria" w:cstheme="minorHAnsi"/>
        </w:rPr>
        <w:t>Executing this command will initiate an automatic reboot of the host after command completion.</w:t>
      </w:r>
    </w:p>
    <w:p w14:paraId="40EDDE0E" w14:textId="451CF32E" w:rsidR="0095632F" w:rsidRDefault="006678FC" w:rsidP="487930F1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inherit" w:hAnsi="inherit"/>
        </w:rPr>
      </w:pPr>
      <w:r w:rsidRPr="487930F1">
        <w:rPr>
          <w:rFonts w:ascii="Cambria" w:hAnsi="Cambria" w:cstheme="minorBidi"/>
        </w:rPr>
        <w:t>However, starting from vSphere 7.0 U2, the configuration could be encrypted using TPMs</w:t>
      </w:r>
      <w:r w:rsidR="008B4C0C">
        <w:rPr>
          <w:rFonts w:ascii="Cambria" w:hAnsi="Cambria" w:cstheme="minorBidi"/>
        </w:rPr>
        <w:t>,</w:t>
      </w:r>
      <w:r w:rsidRPr="487930F1">
        <w:rPr>
          <w:rFonts w:ascii="Cambria" w:hAnsi="Cambria" w:cstheme="minorBidi"/>
        </w:rPr>
        <w:t xml:space="preserve"> in which case, the -force option will not work if the host got changed. We need the same TPM that was used on the host </w:t>
      </w:r>
      <w:r w:rsidR="37AEC120" w:rsidRPr="487930F1">
        <w:rPr>
          <w:rFonts w:ascii="Cambria" w:hAnsi="Cambria" w:cstheme="minorBidi"/>
        </w:rPr>
        <w:t>during the</w:t>
      </w:r>
      <w:r w:rsidRPr="487930F1">
        <w:rPr>
          <w:rFonts w:ascii="Cambria" w:hAnsi="Cambria" w:cstheme="minorBidi"/>
        </w:rPr>
        <w:t xml:space="preserve"> backup to restore. In other words, from vSphere 7.0U2, the override will not work if the host has TPM enabled.</w:t>
      </w:r>
      <w:bookmarkEnd w:id="2"/>
    </w:p>
    <w:sectPr w:rsidR="0095632F" w:rsidSect="00E20A51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5C7729" w14:textId="77777777" w:rsidR="00253D65" w:rsidRDefault="00253D65" w:rsidP="00391FC4">
      <w:pPr>
        <w:spacing w:after="0" w:line="240" w:lineRule="auto"/>
      </w:pPr>
      <w:r>
        <w:separator/>
      </w:r>
    </w:p>
  </w:endnote>
  <w:endnote w:type="continuationSeparator" w:id="0">
    <w:p w14:paraId="3309E08D" w14:textId="77777777" w:rsidR="00253D65" w:rsidRDefault="00253D65" w:rsidP="00391FC4">
      <w:pPr>
        <w:spacing w:after="0" w:line="240" w:lineRule="auto"/>
      </w:pPr>
      <w:r>
        <w:continuationSeparator/>
      </w:r>
    </w:p>
  </w:endnote>
  <w:endnote w:type="continuationNotice" w:id="1">
    <w:p w14:paraId="7A9456FA" w14:textId="77777777" w:rsidR="00253D65" w:rsidRDefault="00253D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59563" w14:textId="29CBFC1D" w:rsidR="00391FC4" w:rsidRPr="00E02CB3" w:rsidRDefault="00E02CB3" w:rsidP="00E02CB3">
    <w:pPr>
      <w:pStyle w:val="Footer"/>
    </w:pPr>
    <w:r>
      <w:t xml:space="preserve">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3D0E2C" w14:textId="77777777" w:rsidR="00253D65" w:rsidRDefault="00253D65" w:rsidP="00391FC4">
      <w:pPr>
        <w:spacing w:after="0" w:line="240" w:lineRule="auto"/>
      </w:pPr>
      <w:r>
        <w:separator/>
      </w:r>
    </w:p>
  </w:footnote>
  <w:footnote w:type="continuationSeparator" w:id="0">
    <w:p w14:paraId="49E79945" w14:textId="77777777" w:rsidR="00253D65" w:rsidRDefault="00253D65" w:rsidP="00391FC4">
      <w:pPr>
        <w:spacing w:after="0" w:line="240" w:lineRule="auto"/>
      </w:pPr>
      <w:r>
        <w:continuationSeparator/>
      </w:r>
    </w:p>
  </w:footnote>
  <w:footnote w:type="continuationNotice" w:id="1">
    <w:p w14:paraId="1014A999" w14:textId="77777777" w:rsidR="00253D65" w:rsidRDefault="00253D65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hHbQXlS" int2:invalidationBookmarkName="" int2:hashCode="iYMX7DufZoQMki" int2:id="AYDF0UpO">
      <int2:state int2:value="Rejected" int2:type="AugLoop_Text_Critique"/>
    </int2:bookmark>
    <int2:bookmark int2:bookmarkName="_Int_uejLt9bG" int2:invalidationBookmarkName="" int2:hashCode="b8BH1NLYOPrc/+" int2:id="FCIJT0YG">
      <int2:state int2:value="Rejected" int2:type="AugLoop_Text_Critique"/>
    </int2:bookmark>
    <int2:bookmark int2:bookmarkName="_Int_E2D0aSnR" int2:invalidationBookmarkName="" int2:hashCode="iRIdyZx9uc4lU6" int2:id="HX7yuw9E">
      <int2:state int2:value="Rejected" int2:type="AugLoop_Text_Critique"/>
    </int2:bookmark>
    <int2:bookmark int2:bookmarkName="_Int_zu43S7CR" int2:invalidationBookmarkName="" int2:hashCode="q6w2FJz4sOGNaA" int2:id="MBR8yNdY">
      <int2:state int2:value="Rejected" int2:type="AugLoop_Text_Critique"/>
    </int2:bookmark>
    <int2:bookmark int2:bookmarkName="_Int_3lsUTuwi" int2:invalidationBookmarkName="" int2:hashCode="xv/bNYOROI8lrB" int2:id="gJJ8P0gW">
      <int2:state int2:value="Rejected" int2:type="AugLoop_Text_Critique"/>
    </int2:bookmark>
    <int2:bookmark int2:bookmarkName="_Int_WJclmCT6" int2:invalidationBookmarkName="" int2:hashCode="VkXrszy1RdrJU/" int2:id="qVnD58TR">
      <int2:state int2:value="Rejected" int2:type="AugLoop_Text_Critique"/>
    </int2:bookmark>
    <int2:bookmark int2:bookmarkName="_Int_rF2GkCih" int2:invalidationBookmarkName="" int2:hashCode="+auj8SmbSkjnXu" int2:id="rfOfpMWa">
      <int2:state int2:value="Rejected" int2:type="AugLoop_Text_Critique"/>
    </int2:bookmark>
    <int2:bookmark int2:bookmarkName="_Int_TW9DT5wO" int2:invalidationBookmarkName="" int2:hashCode="ikRHxBero6sbHD" int2:id="snkjpKzI">
      <int2:state int2:value="Rejected" int2:type="AugLoop_Text_Critique"/>
    </int2:bookmark>
    <int2:bookmark int2:bookmarkName="_Int_WGBOO5V0" int2:invalidationBookmarkName="" int2:hashCode="kAPcGmvFtgaQfz" int2:id="xqkGwhUG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E260F"/>
    <w:multiLevelType w:val="multilevel"/>
    <w:tmpl w:val="9176FA40"/>
    <w:lvl w:ilvl="0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>
    <w:nsid w:val="0A581432"/>
    <w:multiLevelType w:val="multilevel"/>
    <w:tmpl w:val="8962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0B490EE5"/>
    <w:multiLevelType w:val="multilevel"/>
    <w:tmpl w:val="2D7086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120F7523"/>
    <w:multiLevelType w:val="multilevel"/>
    <w:tmpl w:val="06A06380"/>
    <w:styleLink w:val="BulletPoin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hint="default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208D7D4A"/>
    <w:multiLevelType w:val="multilevel"/>
    <w:tmpl w:val="88C2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color w:val="000000" w:themeColor="text1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8A2A0C"/>
    <w:multiLevelType w:val="hybridMultilevel"/>
    <w:tmpl w:val="76CE445E"/>
    <w:lvl w:ilvl="0" w:tplc="005E6C82">
      <w:start w:val="1"/>
      <w:numFmt w:val="lowerRoman"/>
      <w:lvlText w:val="%1."/>
      <w:lvlJc w:val="right"/>
      <w:pPr>
        <w:ind w:left="1080" w:hanging="18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0C55CD"/>
    <w:multiLevelType w:val="hybridMultilevel"/>
    <w:tmpl w:val="DE7254FA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0666CCD"/>
    <w:multiLevelType w:val="hybridMultilevel"/>
    <w:tmpl w:val="53DA5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4F2B8B"/>
    <w:multiLevelType w:val="hybridMultilevel"/>
    <w:tmpl w:val="546290C6"/>
    <w:lvl w:ilvl="0" w:tplc="1620214C">
      <w:start w:val="7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2B41E7"/>
    <w:multiLevelType w:val="multilevel"/>
    <w:tmpl w:val="4E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color w:val="000000" w:themeColor="text1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94447E"/>
    <w:multiLevelType w:val="hybridMultilevel"/>
    <w:tmpl w:val="958A4398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35E430A3"/>
    <w:multiLevelType w:val="hybridMultilevel"/>
    <w:tmpl w:val="142A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B253DD"/>
    <w:multiLevelType w:val="hybridMultilevel"/>
    <w:tmpl w:val="0422DD5C"/>
    <w:lvl w:ilvl="0" w:tplc="04686242">
      <w:start w:val="6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BC5003"/>
    <w:multiLevelType w:val="hybridMultilevel"/>
    <w:tmpl w:val="838026A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AEA6158"/>
    <w:multiLevelType w:val="hybridMultilevel"/>
    <w:tmpl w:val="373A29E4"/>
    <w:lvl w:ilvl="0" w:tplc="8ED4EC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EB8EF76">
      <w:start w:val="1"/>
      <w:numFmt w:val="decimal"/>
      <w:lvlText w:val="%2."/>
      <w:lvlJc w:val="left"/>
      <w:pPr>
        <w:ind w:left="630" w:hanging="360"/>
      </w:pPr>
      <w:rPr>
        <w:color w:val="auto"/>
      </w:rPr>
    </w:lvl>
    <w:lvl w:ilvl="2" w:tplc="0409000F">
      <w:start w:val="1"/>
      <w:numFmt w:val="decimal"/>
      <w:lvlText w:val="%3."/>
      <w:lvlJc w:val="left"/>
      <w:pPr>
        <w:ind w:left="63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267C4C"/>
    <w:multiLevelType w:val="multilevel"/>
    <w:tmpl w:val="622A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>
    <w:nsid w:val="452843ED"/>
    <w:multiLevelType w:val="multilevel"/>
    <w:tmpl w:val="F7EA5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>
    <w:nsid w:val="4CFF0ECA"/>
    <w:multiLevelType w:val="hybridMultilevel"/>
    <w:tmpl w:val="3DC88E1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1282C2B"/>
    <w:multiLevelType w:val="multilevel"/>
    <w:tmpl w:val="74F66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FC6971"/>
    <w:multiLevelType w:val="multilevel"/>
    <w:tmpl w:val="B88A3412"/>
    <w:lvl w:ilvl="0">
      <w:start w:val="1"/>
      <w:numFmt w:val="lowerRoman"/>
      <w:lvlText w:val="%1."/>
      <w:lvlJc w:val="right"/>
      <w:pPr>
        <w:tabs>
          <w:tab w:val="num" w:pos="990"/>
        </w:tabs>
        <w:ind w:left="99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0">
    <w:nsid w:val="53F23543"/>
    <w:multiLevelType w:val="multilevel"/>
    <w:tmpl w:val="B96E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1"/>
      <w:numFmt w:val="lowerRoman"/>
      <w:lvlText w:val="%2."/>
      <w:lvlJc w:val="right"/>
      <w:pPr>
        <w:ind w:left="12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5404B2"/>
    <w:multiLevelType w:val="hybridMultilevel"/>
    <w:tmpl w:val="A18E6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CA1DE6"/>
    <w:multiLevelType w:val="multilevel"/>
    <w:tmpl w:val="113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0FD20D2"/>
    <w:multiLevelType w:val="multilevel"/>
    <w:tmpl w:val="88E086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>
    <w:nsid w:val="61914465"/>
    <w:multiLevelType w:val="multilevel"/>
    <w:tmpl w:val="BAA83A9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Cambria" w:hAnsi="Cambria" w:hint="default"/>
        <w:color w:val="000000" w:themeColor="text1"/>
        <w:sz w:val="24"/>
        <w:szCs w:val="24"/>
      </w:rPr>
    </w:lvl>
    <w:lvl w:ilvl="1">
      <w:start w:val="1"/>
      <w:numFmt w:val="lowerRoman"/>
      <w:lvlText w:val="%2."/>
      <w:lvlJc w:val="right"/>
      <w:pPr>
        <w:ind w:left="2070" w:hanging="360"/>
      </w:pPr>
    </w:lvl>
    <w:lvl w:ilvl="2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5">
    <w:nsid w:val="625E7609"/>
    <w:multiLevelType w:val="multilevel"/>
    <w:tmpl w:val="BFE679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>
    <w:nsid w:val="677663A6"/>
    <w:multiLevelType w:val="multilevel"/>
    <w:tmpl w:val="C242E2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67A5018A"/>
    <w:multiLevelType w:val="multilevel"/>
    <w:tmpl w:val="F2DA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BA562F5"/>
    <w:multiLevelType w:val="multilevel"/>
    <w:tmpl w:val="EC66AE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>
    <w:nsid w:val="6CE840CD"/>
    <w:multiLevelType w:val="hybridMultilevel"/>
    <w:tmpl w:val="99944F02"/>
    <w:lvl w:ilvl="0" w:tplc="FFFFFFFF">
      <w:start w:val="1"/>
      <w:numFmt w:val="decimal"/>
      <w:lvlText w:val="%1."/>
      <w:lvlJc w:val="left"/>
      <w:pPr>
        <w:ind w:left="63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D34939"/>
    <w:multiLevelType w:val="hybridMultilevel"/>
    <w:tmpl w:val="B8EA6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B1167D"/>
    <w:multiLevelType w:val="multilevel"/>
    <w:tmpl w:val="D9CE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6195F99"/>
    <w:multiLevelType w:val="multilevel"/>
    <w:tmpl w:val="73B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8CB52EE"/>
    <w:multiLevelType w:val="hybridMultilevel"/>
    <w:tmpl w:val="99944F02"/>
    <w:lvl w:ilvl="0" w:tplc="0409000F">
      <w:start w:val="1"/>
      <w:numFmt w:val="decimal"/>
      <w:lvlText w:val="%1."/>
      <w:lvlJc w:val="left"/>
      <w:pPr>
        <w:ind w:left="63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8D50E1"/>
    <w:multiLevelType w:val="hybridMultilevel"/>
    <w:tmpl w:val="99944F02"/>
    <w:lvl w:ilvl="0" w:tplc="FFFFFFFF">
      <w:start w:val="1"/>
      <w:numFmt w:val="decimal"/>
      <w:lvlText w:val="%1."/>
      <w:lvlJc w:val="left"/>
      <w:pPr>
        <w:ind w:left="63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19"/>
  </w:num>
  <w:num w:numId="4">
    <w:abstractNumId w:val="24"/>
  </w:num>
  <w:num w:numId="5">
    <w:abstractNumId w:val="0"/>
  </w:num>
  <w:num w:numId="6">
    <w:abstractNumId w:val="4"/>
  </w:num>
  <w:num w:numId="7">
    <w:abstractNumId w:val="9"/>
  </w:num>
  <w:num w:numId="8">
    <w:abstractNumId w:val="22"/>
  </w:num>
  <w:num w:numId="9">
    <w:abstractNumId w:val="16"/>
  </w:num>
  <w:num w:numId="10">
    <w:abstractNumId w:val="1"/>
  </w:num>
  <w:num w:numId="11">
    <w:abstractNumId w:val="26"/>
  </w:num>
  <w:num w:numId="12">
    <w:abstractNumId w:val="23"/>
  </w:num>
  <w:num w:numId="13">
    <w:abstractNumId w:val="25"/>
  </w:num>
  <w:num w:numId="14">
    <w:abstractNumId w:val="28"/>
  </w:num>
  <w:num w:numId="15">
    <w:abstractNumId w:val="2"/>
  </w:num>
  <w:num w:numId="16">
    <w:abstractNumId w:val="15"/>
  </w:num>
  <w:num w:numId="17">
    <w:abstractNumId w:val="12"/>
  </w:num>
  <w:num w:numId="18">
    <w:abstractNumId w:val="8"/>
  </w:num>
  <w:num w:numId="19">
    <w:abstractNumId w:val="27"/>
  </w:num>
  <w:num w:numId="20">
    <w:abstractNumId w:val="7"/>
  </w:num>
  <w:num w:numId="21">
    <w:abstractNumId w:val="33"/>
  </w:num>
  <w:num w:numId="22">
    <w:abstractNumId w:val="5"/>
  </w:num>
  <w:num w:numId="23">
    <w:abstractNumId w:val="11"/>
  </w:num>
  <w:num w:numId="24">
    <w:abstractNumId w:val="3"/>
  </w:num>
  <w:num w:numId="25">
    <w:abstractNumId w:val="3"/>
  </w:num>
  <w:num w:numId="26">
    <w:abstractNumId w:val="6"/>
  </w:num>
  <w:num w:numId="27">
    <w:abstractNumId w:val="30"/>
  </w:num>
  <w:num w:numId="28">
    <w:abstractNumId w:val="21"/>
  </w:num>
  <w:num w:numId="29">
    <w:abstractNumId w:val="13"/>
  </w:num>
  <w:num w:numId="30">
    <w:abstractNumId w:val="17"/>
  </w:num>
  <w:num w:numId="31">
    <w:abstractNumId w:val="10"/>
  </w:num>
  <w:num w:numId="32">
    <w:abstractNumId w:val="18"/>
  </w:num>
  <w:num w:numId="33">
    <w:abstractNumId w:val="34"/>
  </w:num>
  <w:num w:numId="34">
    <w:abstractNumId w:val="29"/>
  </w:num>
  <w:num w:numId="35">
    <w:abstractNumId w:val="31"/>
  </w:num>
  <w:num w:numId="36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NzY3NTC3MDYyNjVW0lEKTi0uzszPAykwqgUAAG8GXywAAAA="/>
  </w:docVars>
  <w:rsids>
    <w:rsidRoot w:val="003C45B6"/>
    <w:rsid w:val="00012A14"/>
    <w:rsid w:val="000167A2"/>
    <w:rsid w:val="000175BE"/>
    <w:rsid w:val="000204D4"/>
    <w:rsid w:val="0002095D"/>
    <w:rsid w:val="00021AAE"/>
    <w:rsid w:val="00024E7D"/>
    <w:rsid w:val="000256CC"/>
    <w:rsid w:val="000317D4"/>
    <w:rsid w:val="0003613D"/>
    <w:rsid w:val="000378B2"/>
    <w:rsid w:val="00043A28"/>
    <w:rsid w:val="00044565"/>
    <w:rsid w:val="00045C1A"/>
    <w:rsid w:val="00057930"/>
    <w:rsid w:val="000637EF"/>
    <w:rsid w:val="0006416B"/>
    <w:rsid w:val="00065393"/>
    <w:rsid w:val="000662E3"/>
    <w:rsid w:val="000674EB"/>
    <w:rsid w:val="000738F4"/>
    <w:rsid w:val="000744B5"/>
    <w:rsid w:val="00081A36"/>
    <w:rsid w:val="00081EC8"/>
    <w:rsid w:val="000828A2"/>
    <w:rsid w:val="000874A4"/>
    <w:rsid w:val="00090140"/>
    <w:rsid w:val="00096E9A"/>
    <w:rsid w:val="000A0DE7"/>
    <w:rsid w:val="000A3D6D"/>
    <w:rsid w:val="000A6B40"/>
    <w:rsid w:val="000B29B2"/>
    <w:rsid w:val="000C6683"/>
    <w:rsid w:val="000C7ADD"/>
    <w:rsid w:val="000D136B"/>
    <w:rsid w:val="000D180E"/>
    <w:rsid w:val="000E0786"/>
    <w:rsid w:val="000E2EE3"/>
    <w:rsid w:val="000E6427"/>
    <w:rsid w:val="000F15BC"/>
    <w:rsid w:val="000F1B16"/>
    <w:rsid w:val="000F60D4"/>
    <w:rsid w:val="001048F8"/>
    <w:rsid w:val="0010503C"/>
    <w:rsid w:val="00107A54"/>
    <w:rsid w:val="00110AB2"/>
    <w:rsid w:val="0012368E"/>
    <w:rsid w:val="00124682"/>
    <w:rsid w:val="001349B6"/>
    <w:rsid w:val="00134FB9"/>
    <w:rsid w:val="00135E18"/>
    <w:rsid w:val="001502FD"/>
    <w:rsid w:val="00160C1A"/>
    <w:rsid w:val="00162635"/>
    <w:rsid w:val="001629D9"/>
    <w:rsid w:val="00167222"/>
    <w:rsid w:val="0016787D"/>
    <w:rsid w:val="00174AA8"/>
    <w:rsid w:val="00176D1A"/>
    <w:rsid w:val="00180413"/>
    <w:rsid w:val="0018614D"/>
    <w:rsid w:val="00186EE4"/>
    <w:rsid w:val="001A08BF"/>
    <w:rsid w:val="001A21E2"/>
    <w:rsid w:val="001A65A2"/>
    <w:rsid w:val="001B5348"/>
    <w:rsid w:val="001B7337"/>
    <w:rsid w:val="001C2A19"/>
    <w:rsid w:val="001C2CE7"/>
    <w:rsid w:val="001C57D9"/>
    <w:rsid w:val="001C745A"/>
    <w:rsid w:val="001D7B54"/>
    <w:rsid w:val="001E1E47"/>
    <w:rsid w:val="001E263A"/>
    <w:rsid w:val="001F67EE"/>
    <w:rsid w:val="0020342D"/>
    <w:rsid w:val="002039DA"/>
    <w:rsid w:val="00204A2F"/>
    <w:rsid w:val="00211D1D"/>
    <w:rsid w:val="00224B98"/>
    <w:rsid w:val="00224F33"/>
    <w:rsid w:val="00225ED2"/>
    <w:rsid w:val="002327E2"/>
    <w:rsid w:val="002341B5"/>
    <w:rsid w:val="00241819"/>
    <w:rsid w:val="002433A2"/>
    <w:rsid w:val="00253D65"/>
    <w:rsid w:val="00254E48"/>
    <w:rsid w:val="00254E88"/>
    <w:rsid w:val="00255F1D"/>
    <w:rsid w:val="002562D4"/>
    <w:rsid w:val="00263438"/>
    <w:rsid w:val="00265982"/>
    <w:rsid w:val="00266CB4"/>
    <w:rsid w:val="00274614"/>
    <w:rsid w:val="00274772"/>
    <w:rsid w:val="00277FE0"/>
    <w:rsid w:val="00280E9F"/>
    <w:rsid w:val="00283804"/>
    <w:rsid w:val="00284863"/>
    <w:rsid w:val="002914B0"/>
    <w:rsid w:val="00292310"/>
    <w:rsid w:val="00294FCD"/>
    <w:rsid w:val="002A79A7"/>
    <w:rsid w:val="002B39CB"/>
    <w:rsid w:val="002B7173"/>
    <w:rsid w:val="002C3CC5"/>
    <w:rsid w:val="002C4519"/>
    <w:rsid w:val="002D6B9C"/>
    <w:rsid w:val="002D6D26"/>
    <w:rsid w:val="002F550C"/>
    <w:rsid w:val="002F7947"/>
    <w:rsid w:val="00301091"/>
    <w:rsid w:val="00304FFD"/>
    <w:rsid w:val="00305EB4"/>
    <w:rsid w:val="00310D08"/>
    <w:rsid w:val="00322524"/>
    <w:rsid w:val="00325329"/>
    <w:rsid w:val="00326466"/>
    <w:rsid w:val="00330CDC"/>
    <w:rsid w:val="00334E35"/>
    <w:rsid w:val="00341101"/>
    <w:rsid w:val="00343E6E"/>
    <w:rsid w:val="00354C66"/>
    <w:rsid w:val="003563B9"/>
    <w:rsid w:val="00356CF1"/>
    <w:rsid w:val="003658F1"/>
    <w:rsid w:val="0037303C"/>
    <w:rsid w:val="00375F0E"/>
    <w:rsid w:val="00377AFF"/>
    <w:rsid w:val="00386CB6"/>
    <w:rsid w:val="0038721D"/>
    <w:rsid w:val="003910A1"/>
    <w:rsid w:val="00391FC4"/>
    <w:rsid w:val="003930E9"/>
    <w:rsid w:val="0039336E"/>
    <w:rsid w:val="003A4839"/>
    <w:rsid w:val="003A507D"/>
    <w:rsid w:val="003A5D28"/>
    <w:rsid w:val="003B44C3"/>
    <w:rsid w:val="003C45B6"/>
    <w:rsid w:val="003C7332"/>
    <w:rsid w:val="003C7C80"/>
    <w:rsid w:val="003D0159"/>
    <w:rsid w:val="003D42BC"/>
    <w:rsid w:val="003D5A72"/>
    <w:rsid w:val="003E33BE"/>
    <w:rsid w:val="003E5422"/>
    <w:rsid w:val="003E7013"/>
    <w:rsid w:val="003E7A29"/>
    <w:rsid w:val="003F6B5B"/>
    <w:rsid w:val="00403530"/>
    <w:rsid w:val="00403579"/>
    <w:rsid w:val="00405C06"/>
    <w:rsid w:val="004073E8"/>
    <w:rsid w:val="00414D0B"/>
    <w:rsid w:val="00417247"/>
    <w:rsid w:val="00417ED1"/>
    <w:rsid w:val="00420588"/>
    <w:rsid w:val="00421C17"/>
    <w:rsid w:val="00430569"/>
    <w:rsid w:val="00431AB4"/>
    <w:rsid w:val="00444AD4"/>
    <w:rsid w:val="00446CC3"/>
    <w:rsid w:val="00447B3F"/>
    <w:rsid w:val="0045163E"/>
    <w:rsid w:val="00452D0C"/>
    <w:rsid w:val="00452E0A"/>
    <w:rsid w:val="0045498E"/>
    <w:rsid w:val="0045573F"/>
    <w:rsid w:val="00455DAB"/>
    <w:rsid w:val="00462BAA"/>
    <w:rsid w:val="004637A0"/>
    <w:rsid w:val="0046548A"/>
    <w:rsid w:val="004663C2"/>
    <w:rsid w:val="004721F7"/>
    <w:rsid w:val="00473642"/>
    <w:rsid w:val="00483018"/>
    <w:rsid w:val="0049440C"/>
    <w:rsid w:val="004966B8"/>
    <w:rsid w:val="004A1854"/>
    <w:rsid w:val="004A583D"/>
    <w:rsid w:val="004A5C09"/>
    <w:rsid w:val="004A7322"/>
    <w:rsid w:val="004B2287"/>
    <w:rsid w:val="004B2A0F"/>
    <w:rsid w:val="004B6F84"/>
    <w:rsid w:val="004C39A3"/>
    <w:rsid w:val="004C3E54"/>
    <w:rsid w:val="004C5499"/>
    <w:rsid w:val="004D3855"/>
    <w:rsid w:val="004E2E54"/>
    <w:rsid w:val="004E6C97"/>
    <w:rsid w:val="004E763D"/>
    <w:rsid w:val="004F1626"/>
    <w:rsid w:val="005023D9"/>
    <w:rsid w:val="0050318D"/>
    <w:rsid w:val="00505781"/>
    <w:rsid w:val="00506DE8"/>
    <w:rsid w:val="00516042"/>
    <w:rsid w:val="00525CA2"/>
    <w:rsid w:val="00532176"/>
    <w:rsid w:val="00537BFF"/>
    <w:rsid w:val="0054092D"/>
    <w:rsid w:val="00542539"/>
    <w:rsid w:val="005448E4"/>
    <w:rsid w:val="00544C07"/>
    <w:rsid w:val="00550ABF"/>
    <w:rsid w:val="00551902"/>
    <w:rsid w:val="00556179"/>
    <w:rsid w:val="00556D98"/>
    <w:rsid w:val="00576FF5"/>
    <w:rsid w:val="00583301"/>
    <w:rsid w:val="00587F0C"/>
    <w:rsid w:val="00587FC5"/>
    <w:rsid w:val="00594997"/>
    <w:rsid w:val="00594F58"/>
    <w:rsid w:val="005A0C0E"/>
    <w:rsid w:val="005A1448"/>
    <w:rsid w:val="005A258F"/>
    <w:rsid w:val="005A7EEA"/>
    <w:rsid w:val="005B2503"/>
    <w:rsid w:val="005B6ECC"/>
    <w:rsid w:val="005C07A8"/>
    <w:rsid w:val="005C4CE6"/>
    <w:rsid w:val="005C4DFD"/>
    <w:rsid w:val="005C5BE8"/>
    <w:rsid w:val="005C7DE8"/>
    <w:rsid w:val="005D072A"/>
    <w:rsid w:val="005D271D"/>
    <w:rsid w:val="005D5CCF"/>
    <w:rsid w:val="005D6242"/>
    <w:rsid w:val="005D6CCB"/>
    <w:rsid w:val="005E1573"/>
    <w:rsid w:val="005E5DE3"/>
    <w:rsid w:val="005E6E7D"/>
    <w:rsid w:val="005E7DFE"/>
    <w:rsid w:val="005F47F0"/>
    <w:rsid w:val="00602A4F"/>
    <w:rsid w:val="006042C2"/>
    <w:rsid w:val="006075C4"/>
    <w:rsid w:val="00611050"/>
    <w:rsid w:val="006173F7"/>
    <w:rsid w:val="0062266D"/>
    <w:rsid w:val="006240C7"/>
    <w:rsid w:val="00630890"/>
    <w:rsid w:val="00630C21"/>
    <w:rsid w:val="00636F07"/>
    <w:rsid w:val="00640A5C"/>
    <w:rsid w:val="0064433F"/>
    <w:rsid w:val="006469B5"/>
    <w:rsid w:val="00651EFA"/>
    <w:rsid w:val="00662633"/>
    <w:rsid w:val="00663AE6"/>
    <w:rsid w:val="00664741"/>
    <w:rsid w:val="006665E8"/>
    <w:rsid w:val="006678FC"/>
    <w:rsid w:val="00670E7D"/>
    <w:rsid w:val="00676FF1"/>
    <w:rsid w:val="00684370"/>
    <w:rsid w:val="00685170"/>
    <w:rsid w:val="00696341"/>
    <w:rsid w:val="006A38DA"/>
    <w:rsid w:val="006A4319"/>
    <w:rsid w:val="006A54C1"/>
    <w:rsid w:val="006B350F"/>
    <w:rsid w:val="006C6ACB"/>
    <w:rsid w:val="006D5D0E"/>
    <w:rsid w:val="006E1440"/>
    <w:rsid w:val="006E15F8"/>
    <w:rsid w:val="006E398F"/>
    <w:rsid w:val="006E4E9C"/>
    <w:rsid w:val="006E71AE"/>
    <w:rsid w:val="006E7C83"/>
    <w:rsid w:val="006F6DB2"/>
    <w:rsid w:val="007006EA"/>
    <w:rsid w:val="00703F25"/>
    <w:rsid w:val="00706E79"/>
    <w:rsid w:val="00714CC6"/>
    <w:rsid w:val="00723097"/>
    <w:rsid w:val="00730806"/>
    <w:rsid w:val="00730844"/>
    <w:rsid w:val="00733576"/>
    <w:rsid w:val="00737089"/>
    <w:rsid w:val="007370A3"/>
    <w:rsid w:val="00737E94"/>
    <w:rsid w:val="00740270"/>
    <w:rsid w:val="00743BB1"/>
    <w:rsid w:val="00761755"/>
    <w:rsid w:val="007638C0"/>
    <w:rsid w:val="00765004"/>
    <w:rsid w:val="00765F54"/>
    <w:rsid w:val="00771942"/>
    <w:rsid w:val="00780A82"/>
    <w:rsid w:val="007826C4"/>
    <w:rsid w:val="007835AC"/>
    <w:rsid w:val="007859B7"/>
    <w:rsid w:val="00785FB1"/>
    <w:rsid w:val="007954AB"/>
    <w:rsid w:val="00796E89"/>
    <w:rsid w:val="00797C57"/>
    <w:rsid w:val="007A43B7"/>
    <w:rsid w:val="007A43C1"/>
    <w:rsid w:val="007B03CA"/>
    <w:rsid w:val="007B1514"/>
    <w:rsid w:val="007B2D7F"/>
    <w:rsid w:val="007B3608"/>
    <w:rsid w:val="007B3819"/>
    <w:rsid w:val="007C39C2"/>
    <w:rsid w:val="007D2A46"/>
    <w:rsid w:val="007D4B59"/>
    <w:rsid w:val="007D7EE5"/>
    <w:rsid w:val="007E0B19"/>
    <w:rsid w:val="007E3FD6"/>
    <w:rsid w:val="007E7279"/>
    <w:rsid w:val="0080000D"/>
    <w:rsid w:val="0080218B"/>
    <w:rsid w:val="00803306"/>
    <w:rsid w:val="00805F49"/>
    <w:rsid w:val="00811971"/>
    <w:rsid w:val="00821C33"/>
    <w:rsid w:val="00826AB7"/>
    <w:rsid w:val="00827C26"/>
    <w:rsid w:val="00837C7F"/>
    <w:rsid w:val="0085298F"/>
    <w:rsid w:val="0085369A"/>
    <w:rsid w:val="00854831"/>
    <w:rsid w:val="0085702E"/>
    <w:rsid w:val="008729B6"/>
    <w:rsid w:val="00873EB5"/>
    <w:rsid w:val="00881E0A"/>
    <w:rsid w:val="00883949"/>
    <w:rsid w:val="00893969"/>
    <w:rsid w:val="008A216F"/>
    <w:rsid w:val="008A2BEE"/>
    <w:rsid w:val="008A53AE"/>
    <w:rsid w:val="008B0648"/>
    <w:rsid w:val="008B4C0C"/>
    <w:rsid w:val="008B6FF3"/>
    <w:rsid w:val="008C2548"/>
    <w:rsid w:val="008C2D11"/>
    <w:rsid w:val="008C5A3F"/>
    <w:rsid w:val="008C6A05"/>
    <w:rsid w:val="008D1A7E"/>
    <w:rsid w:val="008D776C"/>
    <w:rsid w:val="008D780E"/>
    <w:rsid w:val="008E5AE6"/>
    <w:rsid w:val="008E5C19"/>
    <w:rsid w:val="008F07B0"/>
    <w:rsid w:val="008F20AB"/>
    <w:rsid w:val="008F655D"/>
    <w:rsid w:val="00900A7C"/>
    <w:rsid w:val="0091483E"/>
    <w:rsid w:val="00922808"/>
    <w:rsid w:val="009228A1"/>
    <w:rsid w:val="009237FD"/>
    <w:rsid w:val="00930445"/>
    <w:rsid w:val="00931496"/>
    <w:rsid w:val="00933059"/>
    <w:rsid w:val="009347E0"/>
    <w:rsid w:val="009361AB"/>
    <w:rsid w:val="00936C3D"/>
    <w:rsid w:val="00942B0B"/>
    <w:rsid w:val="00952D50"/>
    <w:rsid w:val="00954F31"/>
    <w:rsid w:val="00955037"/>
    <w:rsid w:val="0095632F"/>
    <w:rsid w:val="00957D77"/>
    <w:rsid w:val="00965FDC"/>
    <w:rsid w:val="00966455"/>
    <w:rsid w:val="00967098"/>
    <w:rsid w:val="00967176"/>
    <w:rsid w:val="00975BD5"/>
    <w:rsid w:val="00976DAF"/>
    <w:rsid w:val="00980955"/>
    <w:rsid w:val="00982A9C"/>
    <w:rsid w:val="00985A6D"/>
    <w:rsid w:val="00987689"/>
    <w:rsid w:val="0099090B"/>
    <w:rsid w:val="00990DD2"/>
    <w:rsid w:val="00991CDF"/>
    <w:rsid w:val="0099725E"/>
    <w:rsid w:val="009A0522"/>
    <w:rsid w:val="009A0BEF"/>
    <w:rsid w:val="009A5EE8"/>
    <w:rsid w:val="009A5F53"/>
    <w:rsid w:val="009B04D4"/>
    <w:rsid w:val="009B5A2A"/>
    <w:rsid w:val="009C1358"/>
    <w:rsid w:val="009C6F10"/>
    <w:rsid w:val="009D2317"/>
    <w:rsid w:val="009D6760"/>
    <w:rsid w:val="009E626F"/>
    <w:rsid w:val="009F1700"/>
    <w:rsid w:val="009F59C6"/>
    <w:rsid w:val="00A05BCE"/>
    <w:rsid w:val="00A07225"/>
    <w:rsid w:val="00A07EBB"/>
    <w:rsid w:val="00A121FF"/>
    <w:rsid w:val="00A1446E"/>
    <w:rsid w:val="00A160BE"/>
    <w:rsid w:val="00A16AAD"/>
    <w:rsid w:val="00A2340E"/>
    <w:rsid w:val="00A3176D"/>
    <w:rsid w:val="00A3362C"/>
    <w:rsid w:val="00A4354B"/>
    <w:rsid w:val="00A44FB3"/>
    <w:rsid w:val="00A56459"/>
    <w:rsid w:val="00A6148C"/>
    <w:rsid w:val="00A64976"/>
    <w:rsid w:val="00A662B4"/>
    <w:rsid w:val="00A66611"/>
    <w:rsid w:val="00A712AC"/>
    <w:rsid w:val="00A77676"/>
    <w:rsid w:val="00A77AE9"/>
    <w:rsid w:val="00A8352A"/>
    <w:rsid w:val="00A841E3"/>
    <w:rsid w:val="00A92AF8"/>
    <w:rsid w:val="00A96BDA"/>
    <w:rsid w:val="00AA0E16"/>
    <w:rsid w:val="00AA407C"/>
    <w:rsid w:val="00AB021A"/>
    <w:rsid w:val="00AB4A5C"/>
    <w:rsid w:val="00AB6392"/>
    <w:rsid w:val="00AC1564"/>
    <w:rsid w:val="00AC4D44"/>
    <w:rsid w:val="00AC62F4"/>
    <w:rsid w:val="00AD2FCA"/>
    <w:rsid w:val="00AD6000"/>
    <w:rsid w:val="00AE14D2"/>
    <w:rsid w:val="00AE3D6D"/>
    <w:rsid w:val="00AE51D4"/>
    <w:rsid w:val="00AE7217"/>
    <w:rsid w:val="00AF02D0"/>
    <w:rsid w:val="00AF0DC9"/>
    <w:rsid w:val="00AF587E"/>
    <w:rsid w:val="00AF6DF3"/>
    <w:rsid w:val="00B00CD3"/>
    <w:rsid w:val="00B02446"/>
    <w:rsid w:val="00B025F8"/>
    <w:rsid w:val="00B0407F"/>
    <w:rsid w:val="00B0417C"/>
    <w:rsid w:val="00B071F2"/>
    <w:rsid w:val="00B07A77"/>
    <w:rsid w:val="00B12B79"/>
    <w:rsid w:val="00B150C9"/>
    <w:rsid w:val="00B2379D"/>
    <w:rsid w:val="00B2435D"/>
    <w:rsid w:val="00B249B0"/>
    <w:rsid w:val="00B25491"/>
    <w:rsid w:val="00B27432"/>
    <w:rsid w:val="00B32A40"/>
    <w:rsid w:val="00B375CC"/>
    <w:rsid w:val="00B37908"/>
    <w:rsid w:val="00B37D09"/>
    <w:rsid w:val="00B417D4"/>
    <w:rsid w:val="00B4627E"/>
    <w:rsid w:val="00B466A5"/>
    <w:rsid w:val="00B47646"/>
    <w:rsid w:val="00B54F17"/>
    <w:rsid w:val="00B65970"/>
    <w:rsid w:val="00B673F0"/>
    <w:rsid w:val="00B734AD"/>
    <w:rsid w:val="00B73DC7"/>
    <w:rsid w:val="00B85786"/>
    <w:rsid w:val="00B86CE1"/>
    <w:rsid w:val="00B87938"/>
    <w:rsid w:val="00B91457"/>
    <w:rsid w:val="00B91F3D"/>
    <w:rsid w:val="00BA3C55"/>
    <w:rsid w:val="00BA4684"/>
    <w:rsid w:val="00BB2730"/>
    <w:rsid w:val="00BB50C3"/>
    <w:rsid w:val="00BB7271"/>
    <w:rsid w:val="00BC4731"/>
    <w:rsid w:val="00BD665D"/>
    <w:rsid w:val="00BE0DFF"/>
    <w:rsid w:val="00BE0E02"/>
    <w:rsid w:val="00BE20D5"/>
    <w:rsid w:val="00BF0355"/>
    <w:rsid w:val="00BF476D"/>
    <w:rsid w:val="00BF7240"/>
    <w:rsid w:val="00BF766A"/>
    <w:rsid w:val="00C06927"/>
    <w:rsid w:val="00C078A7"/>
    <w:rsid w:val="00C07F25"/>
    <w:rsid w:val="00C15C3C"/>
    <w:rsid w:val="00C20382"/>
    <w:rsid w:val="00C20C3F"/>
    <w:rsid w:val="00C20FF0"/>
    <w:rsid w:val="00C21189"/>
    <w:rsid w:val="00C3032E"/>
    <w:rsid w:val="00C32560"/>
    <w:rsid w:val="00C40705"/>
    <w:rsid w:val="00C50797"/>
    <w:rsid w:val="00C54791"/>
    <w:rsid w:val="00C55F49"/>
    <w:rsid w:val="00C6033A"/>
    <w:rsid w:val="00C6176B"/>
    <w:rsid w:val="00C624A1"/>
    <w:rsid w:val="00C62EA0"/>
    <w:rsid w:val="00C64F91"/>
    <w:rsid w:val="00C746A5"/>
    <w:rsid w:val="00C74CD6"/>
    <w:rsid w:val="00C75338"/>
    <w:rsid w:val="00C76140"/>
    <w:rsid w:val="00C77BDB"/>
    <w:rsid w:val="00C858E1"/>
    <w:rsid w:val="00C86301"/>
    <w:rsid w:val="00C92E42"/>
    <w:rsid w:val="00C934AC"/>
    <w:rsid w:val="00C93F4E"/>
    <w:rsid w:val="00C95F1D"/>
    <w:rsid w:val="00C96268"/>
    <w:rsid w:val="00CA3F98"/>
    <w:rsid w:val="00CA4959"/>
    <w:rsid w:val="00CA6A4A"/>
    <w:rsid w:val="00CA6BDC"/>
    <w:rsid w:val="00CA763D"/>
    <w:rsid w:val="00CB1E9E"/>
    <w:rsid w:val="00CB3629"/>
    <w:rsid w:val="00CB7BBE"/>
    <w:rsid w:val="00CC2960"/>
    <w:rsid w:val="00CC307C"/>
    <w:rsid w:val="00CC59FB"/>
    <w:rsid w:val="00CC7AE2"/>
    <w:rsid w:val="00CD3D32"/>
    <w:rsid w:val="00CD3E63"/>
    <w:rsid w:val="00CE0AEB"/>
    <w:rsid w:val="00CE0B75"/>
    <w:rsid w:val="00CF3877"/>
    <w:rsid w:val="00CF4550"/>
    <w:rsid w:val="00CF473F"/>
    <w:rsid w:val="00CF540E"/>
    <w:rsid w:val="00CF6388"/>
    <w:rsid w:val="00CF653C"/>
    <w:rsid w:val="00D04442"/>
    <w:rsid w:val="00D07B3B"/>
    <w:rsid w:val="00D140DB"/>
    <w:rsid w:val="00D14D93"/>
    <w:rsid w:val="00D24EA8"/>
    <w:rsid w:val="00D34E73"/>
    <w:rsid w:val="00D35D13"/>
    <w:rsid w:val="00D46CDE"/>
    <w:rsid w:val="00D508B7"/>
    <w:rsid w:val="00D513A7"/>
    <w:rsid w:val="00D5443C"/>
    <w:rsid w:val="00D61734"/>
    <w:rsid w:val="00D67650"/>
    <w:rsid w:val="00D9204D"/>
    <w:rsid w:val="00D9654C"/>
    <w:rsid w:val="00DB2C85"/>
    <w:rsid w:val="00DB3CFC"/>
    <w:rsid w:val="00DB4B5B"/>
    <w:rsid w:val="00DC0DBB"/>
    <w:rsid w:val="00DC142B"/>
    <w:rsid w:val="00DC7150"/>
    <w:rsid w:val="00DD29B2"/>
    <w:rsid w:val="00DD3354"/>
    <w:rsid w:val="00DD3CA1"/>
    <w:rsid w:val="00DD6544"/>
    <w:rsid w:val="00DF072D"/>
    <w:rsid w:val="00DF59A4"/>
    <w:rsid w:val="00E02CB3"/>
    <w:rsid w:val="00E048F1"/>
    <w:rsid w:val="00E0795A"/>
    <w:rsid w:val="00E10069"/>
    <w:rsid w:val="00E13E56"/>
    <w:rsid w:val="00E17C01"/>
    <w:rsid w:val="00E20A51"/>
    <w:rsid w:val="00E21A7F"/>
    <w:rsid w:val="00E259D2"/>
    <w:rsid w:val="00E266D9"/>
    <w:rsid w:val="00E32662"/>
    <w:rsid w:val="00E33495"/>
    <w:rsid w:val="00E33CB7"/>
    <w:rsid w:val="00E36F91"/>
    <w:rsid w:val="00E37672"/>
    <w:rsid w:val="00E44BE9"/>
    <w:rsid w:val="00E46860"/>
    <w:rsid w:val="00E46C35"/>
    <w:rsid w:val="00E47DDF"/>
    <w:rsid w:val="00E572A6"/>
    <w:rsid w:val="00E61732"/>
    <w:rsid w:val="00E63B92"/>
    <w:rsid w:val="00E6700C"/>
    <w:rsid w:val="00E70E8A"/>
    <w:rsid w:val="00E82EB5"/>
    <w:rsid w:val="00E878E9"/>
    <w:rsid w:val="00E92489"/>
    <w:rsid w:val="00E9496D"/>
    <w:rsid w:val="00EA0455"/>
    <w:rsid w:val="00EA6AF2"/>
    <w:rsid w:val="00EA7023"/>
    <w:rsid w:val="00EB0035"/>
    <w:rsid w:val="00EB5042"/>
    <w:rsid w:val="00EB5E6B"/>
    <w:rsid w:val="00EB7033"/>
    <w:rsid w:val="00EB704A"/>
    <w:rsid w:val="00EC086C"/>
    <w:rsid w:val="00ED088A"/>
    <w:rsid w:val="00ED0C5D"/>
    <w:rsid w:val="00ED3774"/>
    <w:rsid w:val="00ED705A"/>
    <w:rsid w:val="00ED799E"/>
    <w:rsid w:val="00EE0C4A"/>
    <w:rsid w:val="00EE152A"/>
    <w:rsid w:val="00EE2D6C"/>
    <w:rsid w:val="00EE36B4"/>
    <w:rsid w:val="00EE4688"/>
    <w:rsid w:val="00EF4E8B"/>
    <w:rsid w:val="00EF583E"/>
    <w:rsid w:val="00EF724E"/>
    <w:rsid w:val="00F004C7"/>
    <w:rsid w:val="00F02CF9"/>
    <w:rsid w:val="00F0328A"/>
    <w:rsid w:val="00F1064F"/>
    <w:rsid w:val="00F10A27"/>
    <w:rsid w:val="00F12A60"/>
    <w:rsid w:val="00F13FCC"/>
    <w:rsid w:val="00F23C0D"/>
    <w:rsid w:val="00F26B00"/>
    <w:rsid w:val="00F379BE"/>
    <w:rsid w:val="00F4294F"/>
    <w:rsid w:val="00F47C61"/>
    <w:rsid w:val="00F501C8"/>
    <w:rsid w:val="00F505CB"/>
    <w:rsid w:val="00F515CF"/>
    <w:rsid w:val="00F526D8"/>
    <w:rsid w:val="00F6536E"/>
    <w:rsid w:val="00F7051D"/>
    <w:rsid w:val="00F70A2D"/>
    <w:rsid w:val="00F77397"/>
    <w:rsid w:val="00F81A76"/>
    <w:rsid w:val="00F82A9C"/>
    <w:rsid w:val="00F83E81"/>
    <w:rsid w:val="00F92090"/>
    <w:rsid w:val="00FA099F"/>
    <w:rsid w:val="00FA2FA7"/>
    <w:rsid w:val="00FB1DF4"/>
    <w:rsid w:val="00FB5454"/>
    <w:rsid w:val="00FB56A1"/>
    <w:rsid w:val="00FB5A8F"/>
    <w:rsid w:val="00FC2F10"/>
    <w:rsid w:val="00FC75F6"/>
    <w:rsid w:val="00FC7FD8"/>
    <w:rsid w:val="00FD4B19"/>
    <w:rsid w:val="00FE39A4"/>
    <w:rsid w:val="00FE437D"/>
    <w:rsid w:val="00FE5F42"/>
    <w:rsid w:val="00FF0D62"/>
    <w:rsid w:val="00FF233E"/>
    <w:rsid w:val="17F39411"/>
    <w:rsid w:val="227DC7C1"/>
    <w:rsid w:val="37AEC120"/>
    <w:rsid w:val="46DD6090"/>
    <w:rsid w:val="487930F1"/>
    <w:rsid w:val="51725A8E"/>
    <w:rsid w:val="65075978"/>
    <w:rsid w:val="6EA8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B5A9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uiPriority w:val="5"/>
    <w:qFormat/>
    <w:rsid w:val="00045C1A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EB5E6B"/>
    <w:pPr>
      <w:pBdr>
        <w:bottom w:val="single" w:sz="4" w:space="1" w:color="auto"/>
      </w:pBdr>
      <w:spacing w:line="240" w:lineRule="auto"/>
      <w:outlineLvl w:val="0"/>
    </w:pPr>
    <w:rPr>
      <w:rFonts w:ascii="Arial" w:hAnsi="Arial"/>
      <w:b/>
      <w:color w:val="E71E34"/>
      <w:kern w:val="0"/>
      <w:sz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B5E6B"/>
    <w:pPr>
      <w:keepNext/>
      <w:keepLines/>
      <w:spacing w:before="40" w:after="0" w:line="240" w:lineRule="exact"/>
      <w:outlineLvl w:val="1"/>
    </w:pPr>
    <w:rPr>
      <w:rFonts w:ascii="Arial" w:eastAsiaTheme="majorEastAsia" w:hAnsi="Arial" w:cstheme="majorBidi"/>
      <w:b/>
      <w:color w:val="E71E34"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B5E6B"/>
    <w:pPr>
      <w:keepNext/>
      <w:keepLines/>
      <w:spacing w:before="40" w:after="0" w:line="240" w:lineRule="auto"/>
      <w:outlineLvl w:val="2"/>
    </w:pPr>
    <w:rPr>
      <w:rFonts w:ascii="Arial" w:eastAsiaTheme="majorEastAsia" w:hAnsi="Arial" w:cstheme="majorBidi"/>
      <w:color w:val="E71E34"/>
      <w:kern w:val="0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63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045C1A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B5E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B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B5E6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B5E6B"/>
    <w:pPr>
      <w:outlineLvl w:val="9"/>
    </w:pPr>
  </w:style>
  <w:style w:type="character" w:customStyle="1" w:styleId="Heading1Char">
    <w:name w:val="Heading 1 Char"/>
    <w:basedOn w:val="DefaultParagraphFont"/>
    <w:link w:val="Heading1"/>
    <w:rsid w:val="00045C1A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045C1A"/>
    <w:rPr>
      <w:rFonts w:ascii="Arial" w:eastAsiaTheme="majorEastAsia" w:hAnsi="Arial" w:cstheme="majorBidi"/>
      <w:color w:val="E71E34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C45B6"/>
    <w:rPr>
      <w:b/>
      <w:bCs/>
    </w:rPr>
  </w:style>
  <w:style w:type="paragraph" w:customStyle="1" w:styleId="IMPACTHEAD">
    <w:name w:val="IMPACT HEAD"/>
    <w:basedOn w:val="Normal"/>
    <w:next w:val="Normal"/>
    <w:uiPriority w:val="11"/>
    <w:qFormat/>
    <w:rsid w:val="003C45B6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kern w:val="0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073E8"/>
    <w:pPr>
      <w:tabs>
        <w:tab w:val="right" w:leader="dot" w:pos="9360"/>
      </w:tabs>
      <w:spacing w:before="120" w:after="120" w:line="240" w:lineRule="auto"/>
    </w:pPr>
    <w:rPr>
      <w:rFonts w:ascii="Arial" w:hAnsi="Arial"/>
      <w:b/>
      <w:bCs/>
      <w:caps/>
      <w:color w:val="E71E34"/>
      <w:kern w:val="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C45B6"/>
    <w:pPr>
      <w:tabs>
        <w:tab w:val="right" w:leader="dot" w:pos="9350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3C45B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C45B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95632F"/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9563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  <w:sz w:val="20"/>
      <w:szCs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2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0D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2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0D"/>
    <w:rPr>
      <w:kern w:val="2"/>
      <w14:ligatures w14:val="standardContextu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6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E8B"/>
    <w:rPr>
      <w:color w:val="954F72" w:themeColor="followedHyperlink"/>
      <w:u w:val="single"/>
    </w:rPr>
  </w:style>
  <w:style w:type="numbering" w:customStyle="1" w:styleId="BulletPointList">
    <w:name w:val="Bullet Point List"/>
    <w:basedOn w:val="NoList"/>
    <w:uiPriority w:val="99"/>
    <w:rsid w:val="00EB5E6B"/>
    <w:pPr>
      <w:numPr>
        <w:numId w:val="24"/>
      </w:numPr>
    </w:pPr>
  </w:style>
  <w:style w:type="table" w:styleId="TableGrid">
    <w:name w:val="Table Grid"/>
    <w:basedOn w:val="TableNormal"/>
    <w:uiPriority w:val="39"/>
    <w:rsid w:val="000A0D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0A0DE7"/>
    <w:pPr>
      <w:spacing w:after="0" w:line="240" w:lineRule="auto"/>
    </w:pPr>
    <w:rPr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09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095D"/>
    <w:rPr>
      <w:b/>
      <w:bCs/>
      <w:kern w:val="2"/>
      <w:sz w:val="20"/>
      <w:szCs w:val="20"/>
      <w14:ligatures w14:val="standardContextual"/>
    </w:rPr>
  </w:style>
  <w:style w:type="character" w:customStyle="1" w:styleId="Mention">
    <w:name w:val="Mention"/>
    <w:basedOn w:val="DefaultParagraphFont"/>
    <w:uiPriority w:val="99"/>
    <w:unhideWhenUsed/>
    <w:rsid w:val="0002095D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CB3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uiPriority w:val="5"/>
    <w:qFormat/>
    <w:rsid w:val="00045C1A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EB5E6B"/>
    <w:pPr>
      <w:pBdr>
        <w:bottom w:val="single" w:sz="4" w:space="1" w:color="auto"/>
      </w:pBdr>
      <w:spacing w:line="240" w:lineRule="auto"/>
      <w:outlineLvl w:val="0"/>
    </w:pPr>
    <w:rPr>
      <w:rFonts w:ascii="Arial" w:hAnsi="Arial"/>
      <w:b/>
      <w:color w:val="E71E34"/>
      <w:kern w:val="0"/>
      <w:sz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B5E6B"/>
    <w:pPr>
      <w:keepNext/>
      <w:keepLines/>
      <w:spacing w:before="40" w:after="0" w:line="240" w:lineRule="exact"/>
      <w:outlineLvl w:val="1"/>
    </w:pPr>
    <w:rPr>
      <w:rFonts w:ascii="Arial" w:eastAsiaTheme="majorEastAsia" w:hAnsi="Arial" w:cstheme="majorBidi"/>
      <w:b/>
      <w:color w:val="E71E34"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B5E6B"/>
    <w:pPr>
      <w:keepNext/>
      <w:keepLines/>
      <w:spacing w:before="40" w:after="0" w:line="240" w:lineRule="auto"/>
      <w:outlineLvl w:val="2"/>
    </w:pPr>
    <w:rPr>
      <w:rFonts w:ascii="Arial" w:eastAsiaTheme="majorEastAsia" w:hAnsi="Arial" w:cstheme="majorBidi"/>
      <w:color w:val="E71E34"/>
      <w:kern w:val="0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63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045C1A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B5E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B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B5E6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B5E6B"/>
    <w:pPr>
      <w:outlineLvl w:val="9"/>
    </w:pPr>
  </w:style>
  <w:style w:type="character" w:customStyle="1" w:styleId="Heading1Char">
    <w:name w:val="Heading 1 Char"/>
    <w:basedOn w:val="DefaultParagraphFont"/>
    <w:link w:val="Heading1"/>
    <w:rsid w:val="00045C1A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045C1A"/>
    <w:rPr>
      <w:rFonts w:ascii="Arial" w:eastAsiaTheme="majorEastAsia" w:hAnsi="Arial" w:cstheme="majorBidi"/>
      <w:color w:val="E71E34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C45B6"/>
    <w:rPr>
      <w:b/>
      <w:bCs/>
    </w:rPr>
  </w:style>
  <w:style w:type="paragraph" w:customStyle="1" w:styleId="IMPACTHEAD">
    <w:name w:val="IMPACT HEAD"/>
    <w:basedOn w:val="Normal"/>
    <w:next w:val="Normal"/>
    <w:uiPriority w:val="11"/>
    <w:qFormat/>
    <w:rsid w:val="003C45B6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kern w:val="0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073E8"/>
    <w:pPr>
      <w:tabs>
        <w:tab w:val="right" w:leader="dot" w:pos="9360"/>
      </w:tabs>
      <w:spacing w:before="120" w:after="120" w:line="240" w:lineRule="auto"/>
    </w:pPr>
    <w:rPr>
      <w:rFonts w:ascii="Arial" w:hAnsi="Arial"/>
      <w:b/>
      <w:bCs/>
      <w:caps/>
      <w:color w:val="E71E34"/>
      <w:kern w:val="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C45B6"/>
    <w:pPr>
      <w:tabs>
        <w:tab w:val="right" w:leader="dot" w:pos="9350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3C45B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C45B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95632F"/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9563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  <w:sz w:val="20"/>
      <w:szCs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2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0D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2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0D"/>
    <w:rPr>
      <w:kern w:val="2"/>
      <w14:ligatures w14:val="standardContextu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6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E8B"/>
    <w:rPr>
      <w:color w:val="954F72" w:themeColor="followedHyperlink"/>
      <w:u w:val="single"/>
    </w:rPr>
  </w:style>
  <w:style w:type="numbering" w:customStyle="1" w:styleId="BulletPointList">
    <w:name w:val="Bullet Point List"/>
    <w:basedOn w:val="NoList"/>
    <w:uiPriority w:val="99"/>
    <w:rsid w:val="00EB5E6B"/>
    <w:pPr>
      <w:numPr>
        <w:numId w:val="24"/>
      </w:numPr>
    </w:pPr>
  </w:style>
  <w:style w:type="table" w:styleId="TableGrid">
    <w:name w:val="Table Grid"/>
    <w:basedOn w:val="TableNormal"/>
    <w:uiPriority w:val="39"/>
    <w:rsid w:val="000A0D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0A0DE7"/>
    <w:pPr>
      <w:spacing w:after="0" w:line="240" w:lineRule="auto"/>
    </w:pPr>
    <w:rPr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09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095D"/>
    <w:rPr>
      <w:b/>
      <w:bCs/>
      <w:kern w:val="2"/>
      <w:sz w:val="20"/>
      <w:szCs w:val="20"/>
      <w14:ligatures w14:val="standardContextual"/>
    </w:rPr>
  </w:style>
  <w:style w:type="character" w:customStyle="1" w:styleId="Mention">
    <w:name w:val="Mention"/>
    <w:basedOn w:val="DefaultParagraphFont"/>
    <w:uiPriority w:val="99"/>
    <w:unhideWhenUsed/>
    <w:rsid w:val="0002095D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CB3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7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194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691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972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916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ew%20folder\TPT%20-%20Template%20-%20Header_Footer_Sty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B8E463-A419-49AE-A026-0553A150A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77AB5C-7B1B-45FE-AF54-F949E3243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- Template - Header_Footer_Styles.dotx</Template>
  <TotalTime>14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Links>
    <vt:vector size="24" baseType="variant"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_Toc128389049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_Toc128389048</vt:lpwstr>
      </vt:variant>
      <vt:variant>
        <vt:i4>1769521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_Toc128389047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_Toc128389046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Haverly</dc:creator>
  <cp:keywords/>
  <dc:description/>
  <cp:lastModifiedBy>kali</cp:lastModifiedBy>
  <cp:revision>32</cp:revision>
  <dcterms:created xsi:type="dcterms:W3CDTF">2023-02-27T19:23:00Z</dcterms:created>
  <dcterms:modified xsi:type="dcterms:W3CDTF">2026-05-18T03:32:00Z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  <property fmtid="{D5CDD505-2E9C-101B-9397-08002B2CF9AE}" pid="3" name="GrammarlyDocumentId">
    <vt:lpwstr>21d1427e0a63b212eb6db1ba084a3207e885541486f70312c56bd524efb4ac65</vt:lpwstr>
  </property>
</Properties>
</file>